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62B455" w14:textId="311D64BF" w:rsidR="00DA69C0" w:rsidRDefault="000146C4">
      <w:pPr>
        <w:pStyle w:val="Heading1"/>
      </w:pPr>
      <w:r>
        <w:t>Document Analysis</w:t>
      </w:r>
      <w:r w:rsidR="007B2E02">
        <w:t xml:space="preserve"> Notes:</w:t>
      </w:r>
    </w:p>
    <w:p w14:paraId="42ACD1BB" w14:textId="4E4A9B58" w:rsidR="008C2AA8" w:rsidRDefault="007B2E02" w:rsidP="00F94AE0">
      <w:pPr>
        <w:pStyle w:val="Heading2"/>
        <w:shd w:val="clear" w:color="auto" w:fill="F05152"/>
        <w:tabs>
          <w:tab w:val="center" w:pos="4680"/>
          <w:tab w:val="left" w:pos="6521"/>
        </w:tabs>
        <w:jc w:val="left"/>
      </w:pPr>
      <w:r>
        <w:tab/>
      </w:r>
      <w:r w:rsidR="000146C4">
        <w:t>Document Analysis</w:t>
      </w:r>
      <w:r w:rsidR="005655F6">
        <w:t xml:space="preserve"> Details</w:t>
      </w:r>
      <w:r>
        <w:tab/>
      </w:r>
    </w:p>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2789"/>
        <w:gridCol w:w="20"/>
        <w:gridCol w:w="4751"/>
      </w:tblGrid>
      <w:tr w:rsidR="00F65F73" w14:paraId="6FE7133F" w14:textId="77777777" w:rsidTr="00083596">
        <w:trPr>
          <w:trHeight w:val="432"/>
        </w:trPr>
        <w:tc>
          <w:tcPr>
            <w:tcW w:w="1800" w:type="dxa"/>
            <w:vAlign w:val="bottom"/>
          </w:tcPr>
          <w:p w14:paraId="163FE8C5" w14:textId="77777777" w:rsidR="00F65F73" w:rsidRDefault="00F65F73" w:rsidP="003025B8">
            <w:r>
              <w:t>Date:</w:t>
            </w:r>
          </w:p>
        </w:tc>
        <w:tc>
          <w:tcPr>
            <w:tcW w:w="2789" w:type="dxa"/>
            <w:tcBorders>
              <w:bottom w:val="single" w:sz="4" w:space="0" w:color="auto"/>
            </w:tcBorders>
            <w:vAlign w:val="bottom"/>
          </w:tcPr>
          <w:p w14:paraId="2CD18AC9" w14:textId="77777777" w:rsidR="00F65F73" w:rsidRDefault="00F65F73" w:rsidP="003025B8"/>
        </w:tc>
        <w:tc>
          <w:tcPr>
            <w:tcW w:w="20" w:type="dxa"/>
            <w:tcBorders>
              <w:bottom w:val="single" w:sz="4" w:space="0" w:color="auto"/>
            </w:tcBorders>
            <w:vAlign w:val="bottom"/>
          </w:tcPr>
          <w:p w14:paraId="7DC603DA" w14:textId="77777777" w:rsidR="00F65F73" w:rsidRDefault="00F65F73" w:rsidP="003025B8">
            <w:pPr>
              <w:jc w:val="right"/>
            </w:pPr>
          </w:p>
        </w:tc>
        <w:tc>
          <w:tcPr>
            <w:tcW w:w="4751" w:type="dxa"/>
            <w:tcBorders>
              <w:bottom w:val="single" w:sz="4" w:space="0" w:color="auto"/>
            </w:tcBorders>
            <w:vAlign w:val="bottom"/>
          </w:tcPr>
          <w:p w14:paraId="308EC34C" w14:textId="77777777" w:rsidR="00F65F73" w:rsidRDefault="00F65F73" w:rsidP="003025B8"/>
        </w:tc>
      </w:tr>
    </w:tbl>
    <w:tbl>
      <w:tblPr>
        <w:tblStyle w:val="TableGridLight"/>
        <w:tblW w:w="5000" w:type="pct"/>
        <w:tblBorders>
          <w:top w:val="none" w:sz="0" w:space="0" w:color="auto"/>
          <w:left w:val="none" w:sz="0" w:space="0" w:color="auto"/>
          <w:bottom w:val="single" w:sz="4" w:space="0" w:color="auto"/>
          <w:right w:val="none" w:sz="0"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0146C4" w:rsidRPr="004C77CC" w14:paraId="777EA61D" w14:textId="77777777" w:rsidTr="00083596">
        <w:trPr>
          <w:trHeight w:val="432"/>
        </w:trPr>
        <w:tc>
          <w:tcPr>
            <w:tcW w:w="1800" w:type="dxa"/>
            <w:tcBorders>
              <w:top w:val="nil"/>
              <w:bottom w:val="nil"/>
            </w:tcBorders>
            <w:tcMar>
              <w:left w:w="0" w:type="dxa"/>
              <w:right w:w="115" w:type="dxa"/>
            </w:tcMar>
            <w:vAlign w:val="bottom"/>
          </w:tcPr>
          <w:p w14:paraId="7513744F" w14:textId="799EA3FD" w:rsidR="000146C4" w:rsidRPr="004C77CC" w:rsidRDefault="000146C4" w:rsidP="000146C4">
            <w:r>
              <w:t>Document Name</w:t>
            </w:r>
            <w:r w:rsidRPr="004C77CC">
              <w:t>:</w:t>
            </w:r>
          </w:p>
        </w:tc>
        <w:tc>
          <w:tcPr>
            <w:tcW w:w="7560" w:type="dxa"/>
            <w:tcBorders>
              <w:top w:val="nil"/>
              <w:bottom w:val="single" w:sz="4" w:space="0" w:color="auto"/>
            </w:tcBorders>
            <w:tcMar>
              <w:left w:w="0" w:type="dxa"/>
              <w:right w:w="115" w:type="dxa"/>
            </w:tcMar>
            <w:vAlign w:val="bottom"/>
          </w:tcPr>
          <w:p w14:paraId="0661F848" w14:textId="77777777" w:rsidR="000146C4" w:rsidRPr="004C77CC" w:rsidRDefault="000146C4" w:rsidP="000146C4"/>
        </w:tc>
      </w:tr>
      <w:tr w:rsidR="000146C4" w:rsidRPr="004C77CC" w14:paraId="055F779A" w14:textId="77777777" w:rsidTr="000146C4">
        <w:trPr>
          <w:trHeight w:val="432"/>
        </w:trPr>
        <w:tc>
          <w:tcPr>
            <w:tcW w:w="1800" w:type="dxa"/>
            <w:tcBorders>
              <w:top w:val="nil"/>
              <w:bottom w:val="nil"/>
            </w:tcBorders>
            <w:tcMar>
              <w:left w:w="0" w:type="dxa"/>
              <w:right w:w="115" w:type="dxa"/>
            </w:tcMar>
            <w:vAlign w:val="bottom"/>
          </w:tcPr>
          <w:p w14:paraId="43A9DEB3" w14:textId="2D8B7C73" w:rsidR="000146C4" w:rsidRDefault="000146C4" w:rsidP="000146C4">
            <w:r>
              <w:t>Description:</w:t>
            </w:r>
          </w:p>
        </w:tc>
        <w:tc>
          <w:tcPr>
            <w:tcW w:w="7560" w:type="dxa"/>
            <w:tcBorders>
              <w:top w:val="single" w:sz="4" w:space="0" w:color="auto"/>
              <w:bottom w:val="single" w:sz="4" w:space="0" w:color="auto"/>
            </w:tcBorders>
            <w:tcMar>
              <w:left w:w="0" w:type="dxa"/>
              <w:right w:w="115" w:type="dxa"/>
            </w:tcMar>
            <w:vAlign w:val="bottom"/>
          </w:tcPr>
          <w:p w14:paraId="66D14561" w14:textId="77777777" w:rsidR="000146C4" w:rsidRPr="004C77CC" w:rsidRDefault="000146C4" w:rsidP="000146C4"/>
        </w:tc>
      </w:tr>
      <w:tr w:rsidR="006F3E16" w14:paraId="1EC6D83D" w14:textId="77777777" w:rsidTr="00E948CA">
        <w:tblPrEx>
          <w:tblBorders>
            <w:insideH w:val="single" w:sz="4" w:space="0" w:color="auto"/>
          </w:tblBorders>
        </w:tblPrEx>
        <w:trPr>
          <w:trHeight w:val="432"/>
        </w:trPr>
        <w:tc>
          <w:tcPr>
            <w:tcW w:w="1800" w:type="dxa"/>
            <w:tcBorders>
              <w:top w:val="nil"/>
              <w:bottom w:val="nil"/>
            </w:tcBorders>
            <w:tcMar>
              <w:left w:w="0" w:type="dxa"/>
              <w:right w:w="0" w:type="dxa"/>
            </w:tcMar>
            <w:vAlign w:val="bottom"/>
          </w:tcPr>
          <w:p w14:paraId="202C05B8" w14:textId="77777777" w:rsidR="006F3E16" w:rsidRPr="005655F6" w:rsidRDefault="006F3E16" w:rsidP="003025B8">
            <w:pPr>
              <w:rPr>
                <w:sz w:val="4"/>
              </w:rPr>
            </w:pPr>
          </w:p>
          <w:p w14:paraId="53E42927" w14:textId="77777777" w:rsidR="006F3E16" w:rsidRDefault="006F3E16" w:rsidP="003025B8">
            <w:r>
              <w:t>Purpose of Analysis:</w:t>
            </w:r>
          </w:p>
        </w:tc>
        <w:tc>
          <w:tcPr>
            <w:tcW w:w="7560" w:type="dxa"/>
            <w:tcBorders>
              <w:top w:val="single" w:sz="4" w:space="0" w:color="auto"/>
            </w:tcBorders>
            <w:tcMar>
              <w:left w:w="0" w:type="dxa"/>
              <w:right w:w="0" w:type="dxa"/>
            </w:tcMar>
            <w:vAlign w:val="bottom"/>
          </w:tcPr>
          <w:p w14:paraId="730B97AE" w14:textId="77777777" w:rsidR="006F3E16" w:rsidRDefault="006F3E16" w:rsidP="003025B8"/>
        </w:tc>
      </w:tr>
      <w:tr w:rsidR="006F3E16" w:rsidRPr="004C77CC" w14:paraId="4E801902" w14:textId="77777777" w:rsidTr="000146C4">
        <w:trPr>
          <w:trHeight w:val="432"/>
        </w:trPr>
        <w:tc>
          <w:tcPr>
            <w:tcW w:w="1800" w:type="dxa"/>
            <w:tcBorders>
              <w:top w:val="nil"/>
              <w:bottom w:val="nil"/>
            </w:tcBorders>
            <w:tcMar>
              <w:left w:w="0" w:type="dxa"/>
              <w:right w:w="115" w:type="dxa"/>
            </w:tcMar>
            <w:vAlign w:val="bottom"/>
          </w:tcPr>
          <w:p w14:paraId="5A37A48E" w14:textId="3224C25B" w:rsidR="006F3E16" w:rsidRDefault="006F3E16" w:rsidP="000146C4">
            <w:bookmarkStart w:id="0" w:name="_GoBack"/>
            <w:bookmarkEnd w:id="0"/>
            <w:r>
              <w:t>Doc Location:</w:t>
            </w:r>
          </w:p>
        </w:tc>
        <w:tc>
          <w:tcPr>
            <w:tcW w:w="7560" w:type="dxa"/>
            <w:tcBorders>
              <w:top w:val="single" w:sz="4" w:space="0" w:color="auto"/>
            </w:tcBorders>
            <w:tcMar>
              <w:left w:w="0" w:type="dxa"/>
              <w:right w:w="115" w:type="dxa"/>
            </w:tcMar>
            <w:vAlign w:val="bottom"/>
          </w:tcPr>
          <w:p w14:paraId="23B0BE45" w14:textId="77777777" w:rsidR="006F3E16" w:rsidRPr="004C77CC" w:rsidRDefault="006F3E16" w:rsidP="000146C4"/>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2791"/>
        <w:gridCol w:w="1440"/>
        <w:gridCol w:w="3329"/>
      </w:tblGrid>
      <w:tr w:rsidR="00F65F73" w14:paraId="080593CF" w14:textId="77777777" w:rsidTr="00F65F73">
        <w:trPr>
          <w:trHeight w:val="432"/>
        </w:trPr>
        <w:tc>
          <w:tcPr>
            <w:tcW w:w="1800" w:type="dxa"/>
            <w:vAlign w:val="bottom"/>
          </w:tcPr>
          <w:p w14:paraId="50B79D12" w14:textId="4B0F9467" w:rsidR="004668FB" w:rsidRDefault="00F65F73" w:rsidP="00911E87">
            <w:r>
              <w:t>Last Updated:</w:t>
            </w:r>
          </w:p>
        </w:tc>
        <w:tc>
          <w:tcPr>
            <w:tcW w:w="2791" w:type="dxa"/>
            <w:tcBorders>
              <w:bottom w:val="single" w:sz="4" w:space="0" w:color="000000" w:themeColor="text1"/>
            </w:tcBorders>
            <w:vAlign w:val="bottom"/>
          </w:tcPr>
          <w:p w14:paraId="2F11A32B" w14:textId="77777777" w:rsidR="004668FB" w:rsidRDefault="004668FB" w:rsidP="004509FE"/>
        </w:tc>
        <w:tc>
          <w:tcPr>
            <w:tcW w:w="1440" w:type="dxa"/>
            <w:vAlign w:val="bottom"/>
          </w:tcPr>
          <w:p w14:paraId="52AD641D" w14:textId="3007047D" w:rsidR="004668FB" w:rsidRDefault="008F7426" w:rsidP="004509FE">
            <w:pPr>
              <w:jc w:val="right"/>
            </w:pPr>
            <w:sdt>
              <w:sdtPr>
                <w:alias w:val="Interviewer phone number:"/>
                <w:tag w:val="Interviewer phone number:"/>
                <w:id w:val="1089048104"/>
                <w:placeholder>
                  <w:docPart w:val="FA3AC90A9BAA43489B87AB5FCE647E5F"/>
                </w:placeholder>
                <w15:appearance w15:val="hidden"/>
              </w:sdtPr>
              <w:sdtEndPr/>
              <w:sdtContent>
                <w:r w:rsidR="000146C4">
                  <w:t>Credible?</w:t>
                </w:r>
              </w:sdtContent>
            </w:sdt>
          </w:p>
        </w:tc>
        <w:tc>
          <w:tcPr>
            <w:tcW w:w="3329" w:type="dxa"/>
            <w:tcBorders>
              <w:bottom w:val="single" w:sz="4" w:space="0" w:color="auto"/>
            </w:tcBorders>
            <w:vAlign w:val="bottom"/>
          </w:tcPr>
          <w:p w14:paraId="60E68EEA" w14:textId="26882E96" w:rsidR="004668FB" w:rsidRDefault="007B2E02" w:rsidP="004509FE">
            <w:r>
              <w:t xml:space="preserve"> </w:t>
            </w:r>
          </w:p>
        </w:tc>
      </w:tr>
    </w:tbl>
    <w:p w14:paraId="0FEFEB30" w14:textId="77777777" w:rsidR="00911E87" w:rsidRDefault="00911E87" w:rsidP="00911E87">
      <w:pPr>
        <w:ind w:left="720"/>
        <w:rPr>
          <w:sz w:val="8"/>
        </w:rPr>
      </w:pPr>
    </w:p>
    <w:p w14:paraId="021E57D9" w14:textId="77777777" w:rsidR="00911E87" w:rsidRPr="005655F6" w:rsidRDefault="00911E87">
      <w:pPr>
        <w:rPr>
          <w:sz w:val="14"/>
        </w:rPr>
      </w:pPr>
    </w:p>
    <w:p w14:paraId="611CD747" w14:textId="0B7DBD18" w:rsidR="008C2AA8" w:rsidRDefault="000146C4" w:rsidP="00F94AE0">
      <w:pPr>
        <w:pStyle w:val="Heading2"/>
        <w:shd w:val="clear" w:color="auto" w:fill="F05152"/>
      </w:pPr>
      <w:r>
        <w:t>Document Analysis</w:t>
      </w:r>
      <w:r w:rsidR="005655F6">
        <w:t xml:space="preserve"> Notes</w:t>
      </w:r>
    </w:p>
    <w:p w14:paraId="2A7BA885" w14:textId="77777777" w:rsidR="005655F6" w:rsidRDefault="005655F6" w:rsidP="009660D7"/>
    <w:sectPr w:rsidR="005655F6"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B4D92" w14:textId="77777777" w:rsidR="008F7426" w:rsidRDefault="008F7426">
      <w:pPr>
        <w:spacing w:line="240" w:lineRule="auto"/>
      </w:pPr>
      <w:r>
        <w:separator/>
      </w:r>
    </w:p>
  </w:endnote>
  <w:endnote w:type="continuationSeparator" w:id="0">
    <w:p w14:paraId="42B7DA18" w14:textId="77777777" w:rsidR="008F7426" w:rsidRDefault="008F74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98021B" w14:textId="77777777" w:rsidR="00911E87" w:rsidRPr="007B2E02" w:rsidRDefault="00911E87" w:rsidP="00911E87">
    <w:pPr>
      <w:pStyle w:val="Footer"/>
      <w:jc w:val="right"/>
      <w:rPr>
        <w:sz w:val="18"/>
      </w:rPr>
    </w:pPr>
    <w:r>
      <w:rPr>
        <w:sz w:val="18"/>
      </w:rPr>
      <w:t xml:space="preserve">Template 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F78BA8" w14:textId="77777777"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AC320" w14:textId="77777777" w:rsidR="008F7426" w:rsidRDefault="008F7426">
      <w:pPr>
        <w:spacing w:line="240" w:lineRule="auto"/>
      </w:pPr>
      <w:r>
        <w:separator/>
      </w:r>
    </w:p>
  </w:footnote>
  <w:footnote w:type="continuationSeparator" w:id="0">
    <w:p w14:paraId="0B13E8B5" w14:textId="77777777" w:rsidR="008F7426" w:rsidRDefault="008F74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14:paraId="52FAF480" w14:textId="77777777" w:rsidR="00F94F21" w:rsidRDefault="00CE5660">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9264" behindDoc="0" locked="0" layoutInCell="1" allowOverlap="1" wp14:anchorId="561BAC07" wp14:editId="7EA36560">
              <wp:simplePos x="0" y="0"/>
              <wp:positionH relativeFrom="margin">
                <wp:posOffset>5648325</wp:posOffset>
              </wp:positionH>
              <wp:positionV relativeFrom="paragraph">
                <wp:posOffset>-190500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Pr="00CE5660">
          <w:rPr>
            <w:b/>
            <w:bCs/>
            <w:noProof/>
          </w:rPr>
          <w:t>1</w:t>
        </w:r>
        <w:r w:rsidR="00F94F21">
          <w:rPr>
            <w:b/>
            <w:bCs/>
            <w:noProof/>
          </w:rPr>
          <w:fldChar w:fldCharType="end"/>
        </w:r>
        <w:r w:rsidR="00F94F21">
          <w:rPr>
            <w:b/>
            <w:bCs/>
          </w:rPr>
          <w:t xml:space="preserve"> | </w:t>
        </w:r>
        <w:r w:rsidR="00F94F21">
          <w:rPr>
            <w:color w:val="7F7F7F" w:themeColor="background1" w:themeShade="7F"/>
            <w:spacing w:val="60"/>
          </w:rPr>
          <w:t>Page</w:t>
        </w:r>
      </w:p>
    </w:sdtContent>
  </w:sdt>
  <w:p w14:paraId="0082A42D" w14:textId="77777777"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146C4"/>
    <w:rsid w:val="0002013D"/>
    <w:rsid w:val="00037E0A"/>
    <w:rsid w:val="00075CF6"/>
    <w:rsid w:val="00083596"/>
    <w:rsid w:val="00101ACE"/>
    <w:rsid w:val="00133D13"/>
    <w:rsid w:val="00135F16"/>
    <w:rsid w:val="00150524"/>
    <w:rsid w:val="001664B8"/>
    <w:rsid w:val="001A569B"/>
    <w:rsid w:val="001F2AA1"/>
    <w:rsid w:val="00265EB5"/>
    <w:rsid w:val="002B66E0"/>
    <w:rsid w:val="0032740D"/>
    <w:rsid w:val="00341345"/>
    <w:rsid w:val="00371007"/>
    <w:rsid w:val="003B18D2"/>
    <w:rsid w:val="003D6E03"/>
    <w:rsid w:val="00413455"/>
    <w:rsid w:val="00414262"/>
    <w:rsid w:val="00450843"/>
    <w:rsid w:val="00456F2F"/>
    <w:rsid w:val="00462834"/>
    <w:rsid w:val="004637CD"/>
    <w:rsid w:val="004668FB"/>
    <w:rsid w:val="004B694B"/>
    <w:rsid w:val="004C1B31"/>
    <w:rsid w:val="004C77CC"/>
    <w:rsid w:val="00521108"/>
    <w:rsid w:val="00524AB0"/>
    <w:rsid w:val="00545B04"/>
    <w:rsid w:val="005655F6"/>
    <w:rsid w:val="005B70B0"/>
    <w:rsid w:val="005F2375"/>
    <w:rsid w:val="00627A11"/>
    <w:rsid w:val="00657D64"/>
    <w:rsid w:val="006C3AF3"/>
    <w:rsid w:val="006E16C7"/>
    <w:rsid w:val="006F3E16"/>
    <w:rsid w:val="006F4EC4"/>
    <w:rsid w:val="007125A1"/>
    <w:rsid w:val="007740D5"/>
    <w:rsid w:val="00782E91"/>
    <w:rsid w:val="007B2E02"/>
    <w:rsid w:val="007E427E"/>
    <w:rsid w:val="00806380"/>
    <w:rsid w:val="0087103E"/>
    <w:rsid w:val="00872C4B"/>
    <w:rsid w:val="008B6365"/>
    <w:rsid w:val="008C2AA8"/>
    <w:rsid w:val="008D5C81"/>
    <w:rsid w:val="008F7426"/>
    <w:rsid w:val="00911E87"/>
    <w:rsid w:val="0091625F"/>
    <w:rsid w:val="009243F5"/>
    <w:rsid w:val="0094412A"/>
    <w:rsid w:val="00952642"/>
    <w:rsid w:val="009660D7"/>
    <w:rsid w:val="009707FC"/>
    <w:rsid w:val="00984167"/>
    <w:rsid w:val="009C252F"/>
    <w:rsid w:val="009D3068"/>
    <w:rsid w:val="009D4CFD"/>
    <w:rsid w:val="009E7E4C"/>
    <w:rsid w:val="00A234DA"/>
    <w:rsid w:val="00A2403B"/>
    <w:rsid w:val="00A27C98"/>
    <w:rsid w:val="00A53870"/>
    <w:rsid w:val="00A800B5"/>
    <w:rsid w:val="00AA162A"/>
    <w:rsid w:val="00AC5FC7"/>
    <w:rsid w:val="00B011EB"/>
    <w:rsid w:val="00B54D51"/>
    <w:rsid w:val="00B72E57"/>
    <w:rsid w:val="00B7652B"/>
    <w:rsid w:val="00BA050B"/>
    <w:rsid w:val="00BB1004"/>
    <w:rsid w:val="00BD4CF2"/>
    <w:rsid w:val="00C16CDD"/>
    <w:rsid w:val="00C16DF0"/>
    <w:rsid w:val="00C476F3"/>
    <w:rsid w:val="00C55A3F"/>
    <w:rsid w:val="00C65A12"/>
    <w:rsid w:val="00C70C7B"/>
    <w:rsid w:val="00C760E3"/>
    <w:rsid w:val="00C86C34"/>
    <w:rsid w:val="00CB3003"/>
    <w:rsid w:val="00CE5660"/>
    <w:rsid w:val="00D1208D"/>
    <w:rsid w:val="00D36B26"/>
    <w:rsid w:val="00DA11B8"/>
    <w:rsid w:val="00DA3015"/>
    <w:rsid w:val="00DA4347"/>
    <w:rsid w:val="00DA5619"/>
    <w:rsid w:val="00DA69C0"/>
    <w:rsid w:val="00DE3579"/>
    <w:rsid w:val="00E14738"/>
    <w:rsid w:val="00E8285D"/>
    <w:rsid w:val="00EA4909"/>
    <w:rsid w:val="00EB1A52"/>
    <w:rsid w:val="00EE72EC"/>
    <w:rsid w:val="00F050C9"/>
    <w:rsid w:val="00F25F7F"/>
    <w:rsid w:val="00F47D69"/>
    <w:rsid w:val="00F65F73"/>
    <w:rsid w:val="00F94AE0"/>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DDB198"/>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A3AC90A9BAA43489B87AB5FCE647E5F"/>
        <w:category>
          <w:name w:val="General"/>
          <w:gallery w:val="placeholder"/>
        </w:category>
        <w:types>
          <w:type w:val="bbPlcHdr"/>
        </w:types>
        <w:behaviors>
          <w:behavior w:val="content"/>
        </w:behaviors>
        <w:guid w:val="{64B4A923-FF68-4271-8EC7-C9EDCB44CDB6}"/>
      </w:docPartPr>
      <w:docPartBody>
        <w:p w:rsidR="009B1CF5" w:rsidRDefault="001C5EB3">
          <w:pPr>
            <w:pStyle w:val="FA3AC90A9BAA43489B87AB5FCE647E5F"/>
          </w:pPr>
          <w:r w:rsidRPr="00135F16">
            <w:t>Interviewer Phone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C5EB3"/>
    <w:rsid w:val="001E46C6"/>
    <w:rsid w:val="00262924"/>
    <w:rsid w:val="00362495"/>
    <w:rsid w:val="00466FE4"/>
    <w:rsid w:val="004674BE"/>
    <w:rsid w:val="008E6B4C"/>
    <w:rsid w:val="009B1CF5"/>
    <w:rsid w:val="00C963EC"/>
    <w:rsid w:val="00E05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 w:type="paragraph" w:customStyle="1" w:styleId="5BF28365923A45DFA26EFCA7DA0D9716">
    <w:name w:val="5BF28365923A45DFA26EFCA7DA0D9716"/>
    <w:rsid w:val="00262924"/>
  </w:style>
  <w:style w:type="paragraph" w:customStyle="1" w:styleId="8306C29DDF584D4194393F01FC0458BC">
    <w:name w:val="8306C29DDF584D4194393F01FC0458BC"/>
    <w:rsid w:val="00262924"/>
  </w:style>
  <w:style w:type="paragraph" w:customStyle="1" w:styleId="FBE4C1BCC19A40398ED3B4B16D151F85">
    <w:name w:val="FBE4C1BCC19A40398ED3B4B16D151F85"/>
    <w:rsid w:val="00262924"/>
  </w:style>
  <w:style w:type="paragraph" w:customStyle="1" w:styleId="8E9E7830F8AD4D4187CC446CE2BE2D8B">
    <w:name w:val="8E9E7830F8AD4D4187CC446CE2BE2D8B"/>
    <w:rsid w:val="00262924"/>
  </w:style>
  <w:style w:type="paragraph" w:customStyle="1" w:styleId="0FE696AC8A634D1990F60AF838749896">
    <w:name w:val="0FE696AC8A634D1990F60AF838749896"/>
    <w:rsid w:val="00262924"/>
  </w:style>
  <w:style w:type="paragraph" w:customStyle="1" w:styleId="386A2D0C0AC24CB08ACD26287724EAF3">
    <w:name w:val="386A2D0C0AC24CB08ACD26287724EAF3"/>
    <w:rsid w:val="00262924"/>
  </w:style>
  <w:style w:type="paragraph" w:customStyle="1" w:styleId="750482851D5F439FB7F589256B3A8594">
    <w:name w:val="750482851D5F439FB7F589256B3A8594"/>
    <w:rsid w:val="00262924"/>
  </w:style>
  <w:style w:type="paragraph" w:customStyle="1" w:styleId="CDC316570E4142738EDC96296ADC98D8">
    <w:name w:val="CDC316570E4142738EDC96296ADC98D8"/>
    <w:rsid w:val="00262924"/>
  </w:style>
  <w:style w:type="paragraph" w:customStyle="1" w:styleId="49E17562B1FB4C5996385D3719AA7F4C">
    <w:name w:val="49E17562B1FB4C5996385D3719AA7F4C"/>
    <w:rsid w:val="00262924"/>
  </w:style>
  <w:style w:type="paragraph" w:customStyle="1" w:styleId="645CB360EB6C40E0AEAFA6691237DC18">
    <w:name w:val="645CB360EB6C40E0AEAFA6691237DC18"/>
    <w:rsid w:val="00262924"/>
  </w:style>
  <w:style w:type="paragraph" w:customStyle="1" w:styleId="2603573ECB1C48E9A4F5F89247A69548">
    <w:name w:val="2603573ECB1C48E9A4F5F89247A69548"/>
    <w:rsid w:val="00262924"/>
  </w:style>
  <w:style w:type="paragraph" w:customStyle="1" w:styleId="291AC5F076354E6582C741E852DCB2D4">
    <w:name w:val="291AC5F076354E6582C741E852DCB2D4"/>
    <w:rsid w:val="002629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018D4F-A069-4987-B31D-918455828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7</TotalTime>
  <Pages>1</Pages>
  <Words>28</Words>
  <Characters>164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4</cp:revision>
  <dcterms:created xsi:type="dcterms:W3CDTF">2018-04-03T13:54:00Z</dcterms:created>
  <dcterms:modified xsi:type="dcterms:W3CDTF">2018-04-06T16:13:00Z</dcterms:modified>
</cp:coreProperties>
</file>