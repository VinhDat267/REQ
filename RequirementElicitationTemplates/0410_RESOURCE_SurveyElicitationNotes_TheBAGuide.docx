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9C0" w:rsidRDefault="00D73EBB">
      <w:pPr>
        <w:pStyle w:val="Heading1"/>
      </w:pPr>
      <w:r>
        <w:t>Survey</w:t>
      </w:r>
      <w:r w:rsidR="007B2E02">
        <w:t xml:space="preserve"> Notes:</w:t>
      </w:r>
    </w:p>
    <w:p w:rsidR="008C2AA8" w:rsidRDefault="007B2E02" w:rsidP="004D3594">
      <w:pPr>
        <w:pStyle w:val="Heading2"/>
        <w:shd w:val="clear" w:color="auto" w:fill="F05152"/>
        <w:tabs>
          <w:tab w:val="center" w:pos="4680"/>
          <w:tab w:val="left" w:pos="6521"/>
        </w:tabs>
        <w:jc w:val="left"/>
      </w:pPr>
      <w:r>
        <w:tab/>
      </w:r>
      <w:r w:rsidR="00D73EBB">
        <w:t>Survey</w:t>
      </w:r>
      <w:r w:rsidR="005655F6">
        <w:t xml:space="preserve"> Details</w:t>
      </w:r>
      <w:r>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rsidTr="00CE1070">
        <w:trPr>
          <w:trHeight w:val="432"/>
        </w:trPr>
        <w:tc>
          <w:tcPr>
            <w:tcW w:w="1800" w:type="dxa"/>
            <w:tcBorders>
              <w:top w:val="nil"/>
              <w:bottom w:val="nil"/>
            </w:tcBorders>
            <w:tcMar>
              <w:left w:w="0" w:type="dxa"/>
              <w:right w:w="0" w:type="dxa"/>
            </w:tcMar>
            <w:vAlign w:val="bottom"/>
          </w:tcPr>
          <w:p w:rsidR="005655F6" w:rsidRPr="005655F6" w:rsidRDefault="005655F6" w:rsidP="00CE1070">
            <w:pPr>
              <w:rPr>
                <w:sz w:val="4"/>
              </w:rPr>
            </w:pPr>
          </w:p>
          <w:p w:rsidR="00D73EBB" w:rsidRDefault="005655F6" w:rsidP="00CE1070">
            <w:r>
              <w:t>Purpose</w:t>
            </w:r>
            <w:r w:rsidR="00E8285D">
              <w:t xml:space="preserve"> of </w:t>
            </w:r>
          </w:p>
          <w:p w:rsidR="00E8285D" w:rsidRDefault="00D73EBB" w:rsidP="00CE1070">
            <w:r>
              <w:t>Survey</w:t>
            </w:r>
            <w:r w:rsidR="00E8285D">
              <w:t>:</w:t>
            </w:r>
          </w:p>
        </w:tc>
        <w:tc>
          <w:tcPr>
            <w:tcW w:w="7560" w:type="dxa"/>
            <w:tcMar>
              <w:left w:w="0" w:type="dxa"/>
              <w:right w:w="0" w:type="dxa"/>
            </w:tcMar>
            <w:vAlign w:val="bottom"/>
          </w:tcPr>
          <w:p w:rsidR="00E8285D" w:rsidRDefault="00E8285D" w:rsidP="00CE1070"/>
        </w:tc>
      </w:tr>
      <w:tr w:rsidR="004668FB" w:rsidTr="007B2E02">
        <w:tblPrEx>
          <w:tblBorders>
            <w:insideH w:val="single" w:sz="4" w:space="0" w:color="BFBFBF" w:themeColor="background1" w:themeShade="BF"/>
          </w:tblBorders>
        </w:tblPrEx>
        <w:trPr>
          <w:trHeight w:val="432"/>
        </w:trPr>
        <w:tc>
          <w:tcPr>
            <w:tcW w:w="1800" w:type="dxa"/>
            <w:tcBorders>
              <w:top w:val="nil"/>
              <w:bottom w:val="nil"/>
            </w:tcBorders>
            <w:tcMar>
              <w:left w:w="0" w:type="dxa"/>
              <w:right w:w="115" w:type="dxa"/>
            </w:tcMar>
            <w:vAlign w:val="bottom"/>
          </w:tcPr>
          <w:p w:rsidR="004668FB" w:rsidRDefault="00D73EBB" w:rsidP="00911E87">
            <w:r>
              <w:t>Sending To</w:t>
            </w:r>
            <w:r w:rsidR="004668FB">
              <w:t>:</w:t>
            </w:r>
          </w:p>
        </w:tc>
        <w:tc>
          <w:tcPr>
            <w:tcW w:w="7560" w:type="dxa"/>
            <w:tcMar>
              <w:left w:w="0" w:type="dxa"/>
              <w:right w:w="115" w:type="dxa"/>
            </w:tcMar>
            <w:vAlign w:val="bottom"/>
          </w:tcPr>
          <w:p w:rsidR="004668FB" w:rsidRDefault="004668FB" w:rsidP="004509FE"/>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881"/>
        <w:gridCol w:w="1530"/>
        <w:gridCol w:w="3150"/>
      </w:tblGrid>
      <w:tr w:rsidR="004E4CB0" w:rsidTr="00CB0D71">
        <w:trPr>
          <w:gridAfter w:val="2"/>
          <w:wAfter w:w="4680" w:type="dxa"/>
          <w:trHeight w:val="432"/>
        </w:trPr>
        <w:tc>
          <w:tcPr>
            <w:tcW w:w="1799" w:type="dxa"/>
            <w:vAlign w:val="bottom"/>
          </w:tcPr>
          <w:p w:rsidR="004E4CB0" w:rsidRDefault="004E4CB0" w:rsidP="00911E87">
            <w:r>
              <w:t>Method:</w:t>
            </w:r>
          </w:p>
        </w:tc>
        <w:tc>
          <w:tcPr>
            <w:tcW w:w="2881" w:type="dxa"/>
            <w:tcBorders>
              <w:bottom w:val="single" w:sz="4" w:space="0" w:color="000000" w:themeColor="text1"/>
            </w:tcBorders>
            <w:vAlign w:val="bottom"/>
          </w:tcPr>
          <w:p w:rsidR="004E4CB0" w:rsidRDefault="004E4CB0" w:rsidP="004509FE"/>
        </w:tc>
      </w:tr>
      <w:tr w:rsidR="00E8285D" w:rsidTr="00CB0D71">
        <w:trPr>
          <w:trHeight w:val="432"/>
        </w:trPr>
        <w:tc>
          <w:tcPr>
            <w:tcW w:w="1799" w:type="dxa"/>
            <w:vAlign w:val="bottom"/>
          </w:tcPr>
          <w:p w:rsidR="00E8285D" w:rsidRDefault="00D73EBB" w:rsidP="00CE1070">
            <w:r>
              <w:t xml:space="preserve">Start </w:t>
            </w:r>
            <w:r w:rsidR="00E8285D">
              <w:t>Date:</w:t>
            </w:r>
          </w:p>
        </w:tc>
        <w:tc>
          <w:tcPr>
            <w:tcW w:w="2881" w:type="dxa"/>
            <w:tcBorders>
              <w:bottom w:val="single" w:sz="4" w:space="0" w:color="000000" w:themeColor="text1"/>
            </w:tcBorders>
            <w:vAlign w:val="bottom"/>
          </w:tcPr>
          <w:p w:rsidR="00E8285D" w:rsidRDefault="00E8285D" w:rsidP="00CE1070"/>
        </w:tc>
        <w:tc>
          <w:tcPr>
            <w:tcW w:w="1530" w:type="dxa"/>
            <w:vAlign w:val="bottom"/>
          </w:tcPr>
          <w:p w:rsidR="00E8285D" w:rsidRDefault="003B46F7" w:rsidP="00CE1070">
            <w:pPr>
              <w:jc w:val="right"/>
            </w:pPr>
            <w:sdt>
              <w:sdtPr>
                <w:alias w:val="Interviewer phone number:"/>
                <w:tag w:val="Interviewer phone number:"/>
                <w:id w:val="4171593"/>
                <w:placeholder>
                  <w:docPart w:val="35D7F1B129FA4C3C98052099FA71F8BC"/>
                </w:placeholder>
                <w15:appearance w15:val="hidden"/>
              </w:sdtPr>
              <w:sdtEndPr/>
              <w:sdtContent>
                <w:r w:rsidR="00D73EBB">
                  <w:t>End Date</w:t>
                </w:r>
              </w:sdtContent>
            </w:sdt>
            <w:r w:rsidR="00E8285D">
              <w:t>:</w:t>
            </w:r>
          </w:p>
        </w:tc>
        <w:tc>
          <w:tcPr>
            <w:tcW w:w="3150" w:type="dxa"/>
            <w:tcBorders>
              <w:bottom w:val="single" w:sz="4" w:space="0" w:color="000000" w:themeColor="text1"/>
            </w:tcBorders>
            <w:vAlign w:val="bottom"/>
          </w:tcPr>
          <w:p w:rsidR="00E8285D" w:rsidRDefault="00E8285D" w:rsidP="00E8285D">
            <w:r>
              <w:t xml:space="preserve"> </w:t>
            </w:r>
          </w:p>
        </w:tc>
      </w:tr>
    </w:tbl>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D73EBB" w:rsidTr="00CE1070">
        <w:trPr>
          <w:trHeight w:val="432"/>
        </w:trPr>
        <w:tc>
          <w:tcPr>
            <w:tcW w:w="1800" w:type="dxa"/>
            <w:tcBorders>
              <w:top w:val="nil"/>
              <w:bottom w:val="nil"/>
            </w:tcBorders>
            <w:tcMar>
              <w:left w:w="0" w:type="dxa"/>
              <w:right w:w="0" w:type="dxa"/>
            </w:tcMar>
            <w:vAlign w:val="bottom"/>
          </w:tcPr>
          <w:p w:rsidR="00D73EBB" w:rsidRPr="005655F6" w:rsidRDefault="00D73EBB" w:rsidP="00CE1070">
            <w:pPr>
              <w:rPr>
                <w:sz w:val="4"/>
              </w:rPr>
            </w:pPr>
          </w:p>
          <w:p w:rsidR="00D73EBB" w:rsidRDefault="00D73EBB" w:rsidP="00CE1070">
            <w:r>
              <w:t>Incentive Description:</w:t>
            </w:r>
          </w:p>
        </w:tc>
        <w:tc>
          <w:tcPr>
            <w:tcW w:w="7560" w:type="dxa"/>
            <w:tcMar>
              <w:left w:w="0" w:type="dxa"/>
              <w:right w:w="0" w:type="dxa"/>
            </w:tcMar>
            <w:vAlign w:val="bottom"/>
          </w:tcPr>
          <w:p w:rsidR="00D73EBB" w:rsidRDefault="00D73EBB" w:rsidP="00CE1070"/>
        </w:tc>
      </w:tr>
    </w:tbl>
    <w:p w:rsidR="00911E87" w:rsidRDefault="00911E87" w:rsidP="00911E87">
      <w:pPr>
        <w:ind w:left="720"/>
        <w:rPr>
          <w:sz w:val="8"/>
        </w:rPr>
      </w:pPr>
    </w:p>
    <w:p w:rsidR="00911E87" w:rsidRDefault="00911E87">
      <w:pPr>
        <w:rPr>
          <w:sz w:val="14"/>
        </w:rPr>
      </w:pPr>
    </w:p>
    <w:p w:rsidR="004D3594" w:rsidRDefault="004D3594">
      <w:pPr>
        <w:rPr>
          <w:sz w:val="14"/>
        </w:rPr>
      </w:pPr>
    </w:p>
    <w:p w:rsidR="004D3594" w:rsidRDefault="00D73EBB" w:rsidP="004D3594">
      <w:pPr>
        <w:pStyle w:val="Heading2"/>
        <w:shd w:val="clear" w:color="auto" w:fill="F05152"/>
      </w:pPr>
      <w:r>
        <w:t>Survey</w:t>
      </w:r>
      <w:r w:rsidR="004D3594">
        <w:t xml:space="preserve"> Questions</w:t>
      </w:r>
    </w:p>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sidR="004D3594" w:rsidRDefault="004D3594" w:rsidP="00CE1070">
            <w:r>
              <w:t>Question 1:</w:t>
            </w:r>
          </w:p>
        </w:tc>
        <w:tc>
          <w:tcPr>
            <w:tcW w:w="7920" w:type="dxa"/>
          </w:tcPr>
          <w:p w:rsidR="004D3594" w:rsidRDefault="004D3594"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sidR="004D3594" w:rsidRDefault="00D73EBB" w:rsidP="00CE1070">
            <w:pPr>
              <w:pStyle w:val="Notes"/>
            </w:pPr>
            <w:r>
              <w:t>Answers</w:t>
            </w:r>
            <w:r w:rsidR="004D3594">
              <w:t>:</w:t>
            </w:r>
          </w:p>
        </w:tc>
        <w:tc>
          <w:tcPr>
            <w:tcW w:w="7920" w:type="dxa"/>
          </w:tcPr>
          <w:p w:rsidR="004D3594" w:rsidRDefault="004D3594"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CE1070">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CE1070">
            <w:pPr>
              <w:pStyle w:val="Notes"/>
            </w:pPr>
            <w:r>
              <w:t xml:space="preserve">Question’s Purpose: </w:t>
            </w:r>
          </w:p>
        </w:tc>
        <w:tc>
          <w:tcPr>
            <w:tcW w:w="7920" w:type="dxa"/>
          </w:tcPr>
          <w:p w:rsidR="0072009B" w:rsidRDefault="0072009B" w:rsidP="00CE1070">
            <w:pPr>
              <w:pStyle w:val="Notes"/>
              <w:cnfStyle w:val="000000000000" w:firstRow="0" w:lastRow="0" w:firstColumn="0" w:lastColumn="0" w:oddVBand="0" w:evenVBand="0" w:oddHBand="0" w:evenHBand="0" w:firstRowFirstColumn="0" w:firstRowLastColumn="0" w:lastRowFirstColumn="0" w:lastRowLastColumn="0"/>
            </w:pP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D73EBB">
            <w:r>
              <w:t>Question 2:</w:t>
            </w:r>
          </w:p>
        </w:tc>
        <w:tc>
          <w:tcPr>
            <w:tcW w:w="7920" w:type="dxa"/>
          </w:tcPr>
          <w:p w:rsidR="00D73EBB" w:rsidRDefault="00D73EBB" w:rsidP="00D73EBB">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D73EBB">
            <w:r>
              <w:t>Answer Type:</w:t>
            </w:r>
          </w:p>
        </w:tc>
        <w:tc>
          <w:tcPr>
            <w:tcW w:w="7920" w:type="dxa"/>
          </w:tcPr>
          <w:p w:rsidR="00D73EBB" w:rsidRDefault="00D73EBB" w:rsidP="00D73EBB">
            <w:pPr>
              <w:cnfStyle w:val="000000000000" w:firstRow="0" w:lastRow="0" w:firstColumn="0" w:lastColumn="0" w:oddVBand="0" w:evenVBand="0" w:oddHBand="0" w:evenHBand="0" w:firstRowFirstColumn="0" w:firstRowLastColumn="0" w:lastRowFirstColumn="0" w:lastRowLastColumn="0"/>
            </w:pPr>
          </w:p>
        </w:tc>
      </w:tr>
      <w:tr w:rsidR="00D73EBB" w:rsidTr="00D73EBB">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72009B">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’s</w:t>
            </w:r>
            <w:r>
              <w:t xml:space="preserve"> Purpose: </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lastRenderedPageBreak/>
              <w:t>Question 3:</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CE1070">
            <w:pPr>
              <w:pStyle w:val="Notes"/>
            </w:pPr>
            <w:r>
              <w:t>Question’s Purpose:</w:t>
            </w:r>
          </w:p>
        </w:tc>
        <w:tc>
          <w:tcPr>
            <w:tcW w:w="7920" w:type="dxa"/>
          </w:tcPr>
          <w:p w:rsidR="0072009B" w:rsidRDefault="0072009B" w:rsidP="00CE1070">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4:</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5:</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lastRenderedPageBreak/>
              <w:t>Question 6:</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7:</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8:</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lastRenderedPageBreak/>
              <w:t>Question 9:</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10:</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11:</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lastRenderedPageBreak/>
              <w:t>Question 12:</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72009B" w:rsidRDefault="0072009B" w:rsidP="0072009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13:</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14:</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lastRenderedPageBreak/>
              <w:t>Question 15:</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16:</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72009B" w:rsidRDefault="0072009B" w:rsidP="0072009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17:</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p w:rsidR="0072009B" w:rsidRDefault="0072009B">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lastRenderedPageBreak/>
              <w:t>Question 18:</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19:</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D73EBB"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Question 20:</w:t>
            </w:r>
          </w:p>
        </w:tc>
        <w:tc>
          <w:tcPr>
            <w:tcW w:w="7920" w:type="dxa"/>
          </w:tcPr>
          <w:p w:rsidR="00D73EBB" w:rsidRDefault="00D73EBB" w:rsidP="00CE1070">
            <w:pPr>
              <w:cnfStyle w:val="100000000000" w:firstRow="1" w:lastRow="0" w:firstColumn="0" w:lastColumn="0" w:oddVBand="0" w:evenVBand="0" w:oddHBand="0" w:evenHBand="0" w:firstRowFirstColumn="0" w:firstRowLastColumn="0" w:lastRowFirstColumn="0" w:lastRowLastColumn="0"/>
            </w:pPr>
          </w:p>
        </w:tc>
      </w:tr>
      <w:tr w:rsidR="00D73EBB" w:rsidTr="00CE1070">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r>
              <w:t>Answer Type:</w:t>
            </w:r>
          </w:p>
        </w:tc>
        <w:tc>
          <w:tcPr>
            <w:tcW w:w="7920" w:type="dxa"/>
          </w:tcPr>
          <w:p w:rsidR="00D73EBB" w:rsidRDefault="00D73EBB" w:rsidP="00CE1070">
            <w:pPr>
              <w:cnfStyle w:val="000000000000" w:firstRow="0" w:lastRow="0" w:firstColumn="0" w:lastColumn="0" w:oddVBand="0" w:evenVBand="0" w:oddHBand="0" w:evenHBand="0" w:firstRowFirstColumn="0" w:firstRowLastColumn="0" w:lastRowFirstColumn="0" w:lastRowLastColumn="0"/>
            </w:pPr>
          </w:p>
        </w:tc>
      </w:tr>
      <w:tr w:rsidR="00D73EBB" w:rsidTr="00CE1070">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D73EBB" w:rsidRDefault="00D73EBB" w:rsidP="00CE1070">
            <w:pPr>
              <w:pStyle w:val="Notes"/>
            </w:pPr>
            <w:r>
              <w:t>Answers:</w:t>
            </w:r>
          </w:p>
        </w:tc>
        <w:tc>
          <w:tcPr>
            <w:tcW w:w="7920" w:type="dxa"/>
          </w:tcPr>
          <w:p w:rsidR="00D73EBB" w:rsidRDefault="00D73EBB" w:rsidP="00CE1070">
            <w:pPr>
              <w:pStyle w:val="Notes"/>
              <w:cnfStyle w:val="000000000000" w:firstRow="0" w:lastRow="0" w:firstColumn="0" w:lastColumn="0" w:oddVBand="0" w:evenVBand="0" w:oddHBand="0" w:evenHBand="0" w:firstRowFirstColumn="0" w:firstRowLastColumn="0" w:lastRowFirstColumn="0" w:lastRowLastColumn="0"/>
            </w:pPr>
          </w:p>
        </w:tc>
      </w:tr>
      <w:tr w:rsidR="0072009B" w:rsidTr="00001E1C">
        <w:tblPrEx>
          <w:tblCellMar>
            <w:left w:w="108" w:type="dxa"/>
            <w:right w:w="108" w:type="dxa"/>
          </w:tblCellMar>
        </w:tblPrEx>
        <w:tc>
          <w:tcPr>
            <w:cnfStyle w:val="001000000000" w:firstRow="0" w:lastRow="0" w:firstColumn="1" w:lastColumn="0" w:oddVBand="0" w:evenVBand="0" w:oddHBand="0" w:evenHBand="0" w:firstRowFirstColumn="0" w:firstRowLastColumn="0" w:lastRowFirstColumn="0" w:lastRowLastColumn="0"/>
            <w:tcW w:w="1440" w:type="dxa"/>
          </w:tcPr>
          <w:p w:rsidR="0072009B" w:rsidRDefault="0072009B" w:rsidP="00001E1C">
            <w:pPr>
              <w:pStyle w:val="Notes"/>
            </w:pPr>
            <w:r>
              <w:t>Question</w:t>
            </w:r>
            <w:r>
              <w:t>’</w:t>
            </w:r>
            <w:bookmarkStart w:id="0" w:name="_GoBack"/>
            <w:bookmarkEnd w:id="0"/>
            <w:r>
              <w:t>s Purpose:</w:t>
            </w:r>
          </w:p>
        </w:tc>
        <w:tc>
          <w:tcPr>
            <w:tcW w:w="7920" w:type="dxa"/>
          </w:tcPr>
          <w:p w:rsidR="0072009B" w:rsidRDefault="0072009B" w:rsidP="00001E1C">
            <w:pPr>
              <w:pStyle w:val="Notes"/>
              <w:cnfStyle w:val="000000000000" w:firstRow="0" w:lastRow="0" w:firstColumn="0" w:lastColumn="0" w:oddVBand="0" w:evenVBand="0" w:oddHBand="0" w:evenHBand="0" w:firstRowFirstColumn="0" w:firstRowLastColumn="0" w:lastRowFirstColumn="0" w:lastRowLastColumn="0"/>
            </w:pPr>
          </w:p>
        </w:tc>
      </w:tr>
    </w:tbl>
    <w:p w:rsidR="00D73EBB" w:rsidRDefault="00D73EBB" w:rsidP="00D73EBB"/>
    <w:p w:rsidR="00D73EBB" w:rsidRDefault="00D73EBB" w:rsidP="00D73EBB"/>
    <w:p w:rsidR="004D3594" w:rsidRDefault="004D3594">
      <w:pPr>
        <w:rPr>
          <w:sz w:val="14"/>
        </w:rPr>
      </w:pPr>
    </w:p>
    <w:p w:rsidR="004D3594" w:rsidRPr="005655F6" w:rsidRDefault="004D3594">
      <w:pPr>
        <w:rPr>
          <w:sz w:val="14"/>
        </w:rPr>
      </w:pPr>
    </w:p>
    <w:p w:rsidR="004D3594" w:rsidRDefault="004D3594">
      <w:pPr>
        <w:rPr>
          <w:rFonts w:asciiTheme="majorHAnsi" w:eastAsiaTheme="majorEastAsia" w:hAnsiTheme="majorHAnsi" w:cstheme="majorBidi"/>
          <w:b/>
          <w:bCs/>
          <w:color w:val="FFFFFF" w:themeColor="background1"/>
          <w:szCs w:val="22"/>
        </w:rPr>
      </w:pPr>
      <w:r>
        <w:br w:type="page"/>
      </w:r>
    </w:p>
    <w:p w:rsidR="008C2AA8" w:rsidRDefault="00D73EBB" w:rsidP="004D3594">
      <w:pPr>
        <w:pStyle w:val="Heading2"/>
        <w:shd w:val="clear" w:color="auto" w:fill="F05152"/>
      </w:pPr>
      <w:r>
        <w:lastRenderedPageBreak/>
        <w:t>Survey</w:t>
      </w:r>
      <w:r w:rsidR="005655F6">
        <w:t xml:space="preserve"> Notes</w:t>
      </w:r>
    </w:p>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9660D7"/>
    <w:p w:rsidR="00D73EBB" w:rsidRDefault="00D73EBB" w:rsidP="00D73EBB">
      <w:pPr>
        <w:pStyle w:val="Heading2"/>
        <w:shd w:val="clear" w:color="auto" w:fill="F05152"/>
      </w:pPr>
      <w:r>
        <w:t>Survey Outcomes/Learnings</w:t>
      </w:r>
    </w:p>
    <w:p w:rsidR="00D73EBB" w:rsidRDefault="00D73EBB" w:rsidP="009660D7"/>
    <w:sectPr w:rsidR="00D73EBB"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46F7" w:rsidRDefault="003B46F7">
      <w:pPr>
        <w:spacing w:line="240" w:lineRule="auto"/>
      </w:pPr>
      <w:r>
        <w:separator/>
      </w:r>
    </w:p>
  </w:endnote>
  <w:endnote w:type="continuationSeparator" w:id="0">
    <w:p w:rsidR="003B46F7" w:rsidRDefault="003B46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1E87" w:rsidRPr="007B2E02" w:rsidRDefault="00911E87" w:rsidP="00911E87">
    <w:pPr>
      <w:pStyle w:val="Footer"/>
      <w:jc w:val="right"/>
      <w:rPr>
        <w:sz w:val="18"/>
      </w:rPr>
    </w:pPr>
    <w:r>
      <w:rPr>
        <w:sz w:val="18"/>
      </w:rPr>
      <w:t>Template</w:t>
    </w:r>
    <w:r w:rsidR="004D3594">
      <w:rPr>
        <w:sz w:val="18"/>
      </w:rPr>
      <w:t xml:space="preserve"> </w:t>
    </w:r>
    <w:r>
      <w:rPr>
        <w:sz w:val="18"/>
      </w:rPr>
      <w:t xml:space="preserve">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46F7" w:rsidRDefault="003B46F7">
      <w:pPr>
        <w:spacing w:line="240" w:lineRule="auto"/>
      </w:pPr>
      <w:r>
        <w:separator/>
      </w:r>
    </w:p>
  </w:footnote>
  <w:footnote w:type="continuationSeparator" w:id="0">
    <w:p w:rsidR="003B46F7" w:rsidRDefault="003B46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rsidR="00F94F21" w:rsidRDefault="00A22F7F">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9264" behindDoc="0" locked="0" layoutInCell="1" allowOverlap="1" wp14:anchorId="08459B93" wp14:editId="716DFDF6">
              <wp:simplePos x="0" y="0"/>
              <wp:positionH relativeFrom="column">
                <wp:posOffset>5600700</wp:posOffset>
              </wp:positionH>
              <wp:positionV relativeFrom="paragraph">
                <wp:posOffset>-190500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0072009B" w:rsidRPr="0072009B">
          <w:rPr>
            <w:b/>
            <w:bCs/>
            <w:noProof/>
          </w:rPr>
          <w:t>8</w:t>
        </w:r>
        <w:r w:rsidR="00F94F21">
          <w:rPr>
            <w:b/>
            <w:bCs/>
            <w:noProof/>
          </w:rPr>
          <w:fldChar w:fldCharType="end"/>
        </w:r>
        <w:r w:rsidR="00F94F21">
          <w:rPr>
            <w:b/>
            <w:bCs/>
          </w:rPr>
          <w:t xml:space="preserve"> | </w:t>
        </w:r>
        <w:r w:rsidR="00F94F21">
          <w:rPr>
            <w:color w:val="7F7F7F" w:themeColor="background1" w:themeShade="7F"/>
            <w:spacing w:val="60"/>
          </w:rPr>
          <w:t>Page</w:t>
        </w:r>
      </w:p>
    </w:sdtContent>
  </w:sdt>
  <w:p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569B"/>
    <w:rsid w:val="001F2AA1"/>
    <w:rsid w:val="00265EB5"/>
    <w:rsid w:val="0032740D"/>
    <w:rsid w:val="00341345"/>
    <w:rsid w:val="00371007"/>
    <w:rsid w:val="00381A56"/>
    <w:rsid w:val="003B18D2"/>
    <w:rsid w:val="003B46F7"/>
    <w:rsid w:val="00413455"/>
    <w:rsid w:val="00414262"/>
    <w:rsid w:val="00450843"/>
    <w:rsid w:val="00456F2F"/>
    <w:rsid w:val="00462834"/>
    <w:rsid w:val="004668FB"/>
    <w:rsid w:val="004B694B"/>
    <w:rsid w:val="004C1B31"/>
    <w:rsid w:val="004D3594"/>
    <w:rsid w:val="004E4CB0"/>
    <w:rsid w:val="00524AB0"/>
    <w:rsid w:val="00545B04"/>
    <w:rsid w:val="005655F6"/>
    <w:rsid w:val="005B70B0"/>
    <w:rsid w:val="005F2375"/>
    <w:rsid w:val="00627A11"/>
    <w:rsid w:val="00657D64"/>
    <w:rsid w:val="006B3ABD"/>
    <w:rsid w:val="006C3AF3"/>
    <w:rsid w:val="006E16C7"/>
    <w:rsid w:val="006F4EC4"/>
    <w:rsid w:val="007125A1"/>
    <w:rsid w:val="0072009B"/>
    <w:rsid w:val="007740D5"/>
    <w:rsid w:val="00782E91"/>
    <w:rsid w:val="007B2E02"/>
    <w:rsid w:val="007E427E"/>
    <w:rsid w:val="00806380"/>
    <w:rsid w:val="0087103E"/>
    <w:rsid w:val="00872C4B"/>
    <w:rsid w:val="008A4229"/>
    <w:rsid w:val="008B6365"/>
    <w:rsid w:val="008C2AA8"/>
    <w:rsid w:val="008D5C81"/>
    <w:rsid w:val="00911E87"/>
    <w:rsid w:val="0091625F"/>
    <w:rsid w:val="009243F5"/>
    <w:rsid w:val="0094412A"/>
    <w:rsid w:val="00952642"/>
    <w:rsid w:val="009660D7"/>
    <w:rsid w:val="009707FC"/>
    <w:rsid w:val="00984167"/>
    <w:rsid w:val="009C252F"/>
    <w:rsid w:val="009D3068"/>
    <w:rsid w:val="009D4CFD"/>
    <w:rsid w:val="00A22F7F"/>
    <w:rsid w:val="00A234DA"/>
    <w:rsid w:val="00A2403B"/>
    <w:rsid w:val="00A27C98"/>
    <w:rsid w:val="00A34DF4"/>
    <w:rsid w:val="00A53870"/>
    <w:rsid w:val="00A800B5"/>
    <w:rsid w:val="00AA162A"/>
    <w:rsid w:val="00AC5FC7"/>
    <w:rsid w:val="00B011EB"/>
    <w:rsid w:val="00B31134"/>
    <w:rsid w:val="00B54D51"/>
    <w:rsid w:val="00B72E57"/>
    <w:rsid w:val="00B752B4"/>
    <w:rsid w:val="00B7652B"/>
    <w:rsid w:val="00BA050B"/>
    <w:rsid w:val="00BB1004"/>
    <w:rsid w:val="00BD4CF2"/>
    <w:rsid w:val="00C16CDD"/>
    <w:rsid w:val="00C16DF0"/>
    <w:rsid w:val="00C35A75"/>
    <w:rsid w:val="00C476F3"/>
    <w:rsid w:val="00C55A3F"/>
    <w:rsid w:val="00C65A12"/>
    <w:rsid w:val="00C70C7B"/>
    <w:rsid w:val="00C760E3"/>
    <w:rsid w:val="00C86C34"/>
    <w:rsid w:val="00CA400C"/>
    <w:rsid w:val="00CB0D71"/>
    <w:rsid w:val="00CB3003"/>
    <w:rsid w:val="00D1208D"/>
    <w:rsid w:val="00D36B26"/>
    <w:rsid w:val="00D73EBB"/>
    <w:rsid w:val="00DA11B8"/>
    <w:rsid w:val="00DA3015"/>
    <w:rsid w:val="00DA4347"/>
    <w:rsid w:val="00DA5619"/>
    <w:rsid w:val="00DA69C0"/>
    <w:rsid w:val="00DE3579"/>
    <w:rsid w:val="00E8285D"/>
    <w:rsid w:val="00EA4909"/>
    <w:rsid w:val="00EB1A52"/>
    <w:rsid w:val="00EE72EC"/>
    <w:rsid w:val="00F050C9"/>
    <w:rsid w:val="00F25F7F"/>
    <w:rsid w:val="00F47D69"/>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AE6388"/>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5D7F1B129FA4C3C98052099FA71F8BC"/>
        <w:category>
          <w:name w:val="General"/>
          <w:gallery w:val="placeholder"/>
        </w:category>
        <w:types>
          <w:type w:val="bbPlcHdr"/>
        </w:types>
        <w:behaviors>
          <w:behavior w:val="content"/>
        </w:behaviors>
        <w:guid w:val="{27CEEB7C-3293-49EF-8722-067088F5D856}"/>
      </w:docPartPr>
      <w:docPartBody>
        <w:p w:rsidR="009B1CF5" w:rsidRDefault="008E6B4C" w:rsidP="008E6B4C">
          <w:pPr>
            <w:pStyle w:val="35D7F1B129FA4C3C98052099FA71F8BC"/>
          </w:pPr>
          <w:r w:rsidRPr="00135F16">
            <w:t>Interviewer Phone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25F13"/>
    <w:rsid w:val="001900E0"/>
    <w:rsid w:val="001A26F0"/>
    <w:rsid w:val="001C5EB3"/>
    <w:rsid w:val="00276EEC"/>
    <w:rsid w:val="007B0416"/>
    <w:rsid w:val="008C3F66"/>
    <w:rsid w:val="008E6B4C"/>
    <w:rsid w:val="009B1CF5"/>
    <w:rsid w:val="00F5428D"/>
    <w:rsid w:val="00FC6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 w:type="paragraph" w:customStyle="1" w:styleId="06B40D1B0F0C40D0A9B58D81B9276819">
    <w:name w:val="06B40D1B0F0C40D0A9B58D81B9276819"/>
    <w:rsid w:val="00F5428D"/>
  </w:style>
  <w:style w:type="paragraph" w:customStyle="1" w:styleId="DAA5E743AFBB456BBC7879E76440AEC3">
    <w:name w:val="DAA5E743AFBB456BBC7879E76440AEC3"/>
    <w:rsid w:val="00F5428D"/>
  </w:style>
  <w:style w:type="paragraph" w:customStyle="1" w:styleId="043C27ECED4A47D4A292CC2C79B3B747">
    <w:name w:val="043C27ECED4A47D4A292CC2C79B3B747"/>
    <w:rsid w:val="00F5428D"/>
  </w:style>
  <w:style w:type="paragraph" w:customStyle="1" w:styleId="4578EEDAD79D4D8E9784E6282F04EC12">
    <w:name w:val="4578EEDAD79D4D8E9784E6282F04EC12"/>
    <w:rsid w:val="00F5428D"/>
  </w:style>
  <w:style w:type="paragraph" w:customStyle="1" w:styleId="A3ACBDB60E0449E2AE90BCD1C22420A3">
    <w:name w:val="A3ACBDB60E0449E2AE90BCD1C22420A3"/>
    <w:rsid w:val="00F5428D"/>
  </w:style>
  <w:style w:type="paragraph" w:customStyle="1" w:styleId="F85E216CA48B4C82B2E8235CCF4026A0">
    <w:name w:val="F85E216CA48B4C82B2E8235CCF4026A0"/>
    <w:rsid w:val="00F5428D"/>
  </w:style>
  <w:style w:type="paragraph" w:customStyle="1" w:styleId="03379E092CD142D794DE6FE6C05D4003">
    <w:name w:val="03379E092CD142D794DE6FE6C05D4003"/>
    <w:rsid w:val="00F5428D"/>
  </w:style>
  <w:style w:type="paragraph" w:customStyle="1" w:styleId="8C7671A2FB2F4493AC641738EBEA1342">
    <w:name w:val="8C7671A2FB2F4493AC641738EBEA1342"/>
    <w:rsid w:val="00F5428D"/>
  </w:style>
  <w:style w:type="paragraph" w:customStyle="1" w:styleId="052D487C0B8842FC88810A2DF7A1BE85">
    <w:name w:val="052D487C0B8842FC88810A2DF7A1BE85"/>
    <w:rsid w:val="00F5428D"/>
  </w:style>
  <w:style w:type="paragraph" w:customStyle="1" w:styleId="B941B8B778FA4BD6B6D0F71646B189DA">
    <w:name w:val="B941B8B778FA4BD6B6D0F71646B189DA"/>
    <w:rsid w:val="00F5428D"/>
  </w:style>
  <w:style w:type="paragraph" w:customStyle="1" w:styleId="D24527B7CF9C4C6AAB4ED03B815D4D3C">
    <w:name w:val="D24527B7CF9C4C6AAB4ED03B815D4D3C"/>
    <w:rsid w:val="00F5428D"/>
  </w:style>
  <w:style w:type="paragraph" w:customStyle="1" w:styleId="81FC462E3C6549C2A249CF8B8155ACD3">
    <w:name w:val="81FC462E3C6549C2A249CF8B8155ACD3"/>
    <w:rsid w:val="00F5428D"/>
  </w:style>
  <w:style w:type="paragraph" w:customStyle="1" w:styleId="3E559A82FE8E4E45A2F472DBBE9E5AB1">
    <w:name w:val="3E559A82FE8E4E45A2F472DBBE9E5AB1"/>
    <w:rsid w:val="00F5428D"/>
  </w:style>
  <w:style w:type="paragraph" w:customStyle="1" w:styleId="2D85E65DB0004033973AC02CC1EDE8B0">
    <w:name w:val="2D85E65DB0004033973AC02CC1EDE8B0"/>
    <w:rsid w:val="00F5428D"/>
  </w:style>
  <w:style w:type="paragraph" w:customStyle="1" w:styleId="054C20FB03C34C9086AC5C2B43E54FAC">
    <w:name w:val="054C20FB03C34C9086AC5C2B43E54FAC"/>
    <w:rsid w:val="00F5428D"/>
  </w:style>
  <w:style w:type="paragraph" w:customStyle="1" w:styleId="968EBA871C424FBFA8BC5C06C67D50DE">
    <w:name w:val="968EBA871C424FBFA8BC5C06C67D50DE"/>
    <w:rsid w:val="00F5428D"/>
  </w:style>
  <w:style w:type="paragraph" w:customStyle="1" w:styleId="2FDA3AEE0B2C477AA2E790BCDB5C72AC">
    <w:name w:val="2FDA3AEE0B2C477AA2E790BCDB5C72AC"/>
    <w:rsid w:val="00F5428D"/>
  </w:style>
  <w:style w:type="paragraph" w:customStyle="1" w:styleId="B49AD1D70D234441AD148803F171FF7C">
    <w:name w:val="B49AD1D70D234441AD148803F171FF7C"/>
    <w:rsid w:val="00F5428D"/>
  </w:style>
  <w:style w:type="paragraph" w:customStyle="1" w:styleId="38102EF5B7384A26A6104E1BB9069C6D">
    <w:name w:val="38102EF5B7384A26A6104E1BB9069C6D"/>
    <w:rsid w:val="00F5428D"/>
  </w:style>
  <w:style w:type="paragraph" w:customStyle="1" w:styleId="2549DAB482294F2FB80AEEA485C7B66B">
    <w:name w:val="2549DAB482294F2FB80AEEA485C7B66B"/>
    <w:rsid w:val="00F5428D"/>
  </w:style>
  <w:style w:type="paragraph" w:customStyle="1" w:styleId="33D61A7D634849D7A92E0D13EC382D04">
    <w:name w:val="33D61A7D634849D7A92E0D13EC382D04"/>
    <w:rsid w:val="00F5428D"/>
  </w:style>
  <w:style w:type="paragraph" w:customStyle="1" w:styleId="04E1C380A25A4F45A19B7C5EA030F1CE">
    <w:name w:val="04E1C380A25A4F45A19B7C5EA030F1CE"/>
    <w:rsid w:val="00F5428D"/>
  </w:style>
  <w:style w:type="paragraph" w:customStyle="1" w:styleId="A04BF0667F2C4EFC865F3C64A03EAE84">
    <w:name w:val="A04BF0667F2C4EFC865F3C64A03EAE84"/>
    <w:rsid w:val="00F5428D"/>
  </w:style>
  <w:style w:type="paragraph" w:customStyle="1" w:styleId="31B5D6A08AF94DB49B4E9F35171F3D8D">
    <w:name w:val="31B5D6A08AF94DB49B4E9F35171F3D8D"/>
    <w:rsid w:val="00F5428D"/>
  </w:style>
  <w:style w:type="paragraph" w:customStyle="1" w:styleId="A4169EC3F47C42B4839A58204A876609">
    <w:name w:val="A4169EC3F47C42B4839A58204A876609"/>
    <w:rsid w:val="00F5428D"/>
  </w:style>
  <w:style w:type="paragraph" w:customStyle="1" w:styleId="47E8ABA0E5DC477EBCC4567DBB8FAEB1">
    <w:name w:val="47E8ABA0E5DC477EBCC4567DBB8FAEB1"/>
    <w:rsid w:val="00F5428D"/>
  </w:style>
  <w:style w:type="paragraph" w:customStyle="1" w:styleId="8D2E0E936F454A1B932A2CB25BDAFAF1">
    <w:name w:val="8D2E0E936F454A1B932A2CB25BDAFAF1"/>
    <w:rsid w:val="00F5428D"/>
  </w:style>
  <w:style w:type="paragraph" w:customStyle="1" w:styleId="41BF698AED72406CB573875FDA625047">
    <w:name w:val="41BF698AED72406CB573875FDA625047"/>
    <w:rsid w:val="00F5428D"/>
  </w:style>
  <w:style w:type="paragraph" w:customStyle="1" w:styleId="3C0648F46F3B4E2E968CCA174B4A97E0">
    <w:name w:val="3C0648F46F3B4E2E968CCA174B4A97E0"/>
    <w:rsid w:val="00F5428D"/>
  </w:style>
  <w:style w:type="paragraph" w:customStyle="1" w:styleId="D4A4B4E1E290440B9B3D707AF0697831">
    <w:name w:val="D4A4B4E1E290440B9B3D707AF0697831"/>
    <w:rsid w:val="00F5428D"/>
  </w:style>
  <w:style w:type="paragraph" w:customStyle="1" w:styleId="71C3DCCF8DAE4EED971AC46CDAB32874">
    <w:name w:val="71C3DCCF8DAE4EED971AC46CDAB32874"/>
    <w:rsid w:val="00F5428D"/>
  </w:style>
  <w:style w:type="paragraph" w:customStyle="1" w:styleId="94D2057141384CDCB21FA4D115FBDD92">
    <w:name w:val="94D2057141384CDCB21FA4D115FBDD92"/>
    <w:rsid w:val="00F5428D"/>
  </w:style>
  <w:style w:type="paragraph" w:customStyle="1" w:styleId="1D588E7C95484CC5B18C0AF34577A879">
    <w:name w:val="1D588E7C95484CC5B18C0AF34577A879"/>
    <w:rsid w:val="00F5428D"/>
  </w:style>
  <w:style w:type="paragraph" w:customStyle="1" w:styleId="1ED52390C4CE4000880E82F796F53A99">
    <w:name w:val="1ED52390C4CE4000880E82F796F53A99"/>
    <w:rsid w:val="00F5428D"/>
  </w:style>
  <w:style w:type="paragraph" w:customStyle="1" w:styleId="BCD3812C038B4E8BA3661F30EFE1AACB">
    <w:name w:val="BCD3812C038B4E8BA3661F30EFE1AACB"/>
    <w:rsid w:val="00F5428D"/>
  </w:style>
  <w:style w:type="paragraph" w:customStyle="1" w:styleId="0E254EA423E34F968A6941123B5CA2B5">
    <w:name w:val="0E254EA423E34F968A6941123B5CA2B5"/>
    <w:rsid w:val="00F5428D"/>
  </w:style>
  <w:style w:type="paragraph" w:customStyle="1" w:styleId="3BDFB8EDE2DD4E398B42303A0737FCC3">
    <w:name w:val="3BDFB8EDE2DD4E398B42303A0737FCC3"/>
    <w:rsid w:val="00F5428D"/>
  </w:style>
  <w:style w:type="paragraph" w:customStyle="1" w:styleId="CEB4163268A04D1E96BFA07D396E8B39">
    <w:name w:val="CEB4163268A04D1E96BFA07D396E8B39"/>
    <w:rsid w:val="00F5428D"/>
  </w:style>
  <w:style w:type="paragraph" w:customStyle="1" w:styleId="08348F8945E5455DB5DD718D7864C2FE">
    <w:name w:val="08348F8945E5455DB5DD718D7864C2FE"/>
    <w:rsid w:val="00F5428D"/>
  </w:style>
  <w:style w:type="paragraph" w:customStyle="1" w:styleId="10AB072B4F2845459050A46C624CB94C">
    <w:name w:val="10AB072B4F2845459050A46C624CB94C"/>
    <w:rsid w:val="00F5428D"/>
  </w:style>
  <w:style w:type="paragraph" w:customStyle="1" w:styleId="1DD5EE8B53FE48F69350E4765A654BD4">
    <w:name w:val="1DD5EE8B53FE48F69350E4765A654BD4"/>
    <w:rsid w:val="00F5428D"/>
  </w:style>
  <w:style w:type="paragraph" w:customStyle="1" w:styleId="8AE621D2952D425C8D60593FE745C5AE">
    <w:name w:val="8AE621D2952D425C8D60593FE745C5AE"/>
    <w:rsid w:val="00F5428D"/>
  </w:style>
  <w:style w:type="paragraph" w:customStyle="1" w:styleId="81BB65E40FDC4142B5C7C1C3F90A853E">
    <w:name w:val="81BB65E40FDC4142B5C7C1C3F90A853E"/>
    <w:rsid w:val="00F5428D"/>
  </w:style>
  <w:style w:type="paragraph" w:customStyle="1" w:styleId="B3B53D5C4C684E7B8C3B7A55C7C631B6">
    <w:name w:val="B3B53D5C4C684E7B8C3B7A55C7C631B6"/>
    <w:rsid w:val="00F5428D"/>
  </w:style>
  <w:style w:type="paragraph" w:customStyle="1" w:styleId="0A0F06D6056649C997B8C2F710AB3A4E">
    <w:name w:val="0A0F06D6056649C997B8C2F710AB3A4E"/>
    <w:rsid w:val="00F5428D"/>
  </w:style>
  <w:style w:type="paragraph" w:customStyle="1" w:styleId="6BB0E70115D147A2994FFF93876BB4A8">
    <w:name w:val="6BB0E70115D147A2994FFF93876BB4A8"/>
    <w:rsid w:val="00F5428D"/>
  </w:style>
  <w:style w:type="paragraph" w:customStyle="1" w:styleId="4971F73305AD4AAE96B29399E63E2604">
    <w:name w:val="4971F73305AD4AAE96B29399E63E2604"/>
    <w:rsid w:val="00F5428D"/>
  </w:style>
  <w:style w:type="paragraph" w:customStyle="1" w:styleId="9E394E68A9BA47BD820A659128FB20BC">
    <w:name w:val="9E394E68A9BA47BD820A659128FB20BC"/>
    <w:rsid w:val="00F5428D"/>
  </w:style>
  <w:style w:type="paragraph" w:customStyle="1" w:styleId="03E66CFCCA1A415B840B27EFE3FFD306">
    <w:name w:val="03E66CFCCA1A415B840B27EFE3FFD306"/>
    <w:rsid w:val="00F5428D"/>
  </w:style>
  <w:style w:type="paragraph" w:customStyle="1" w:styleId="4AEB4307858146B285B268A2C8094D90">
    <w:name w:val="4AEB4307858146B285B268A2C8094D90"/>
    <w:rsid w:val="00F5428D"/>
  </w:style>
  <w:style w:type="paragraph" w:customStyle="1" w:styleId="0D0402950A194CE98820705260591184">
    <w:name w:val="0D0402950A194CE98820705260591184"/>
    <w:rsid w:val="00F5428D"/>
  </w:style>
  <w:style w:type="paragraph" w:customStyle="1" w:styleId="2CC3A304942B43A290D43C4EEADD6001">
    <w:name w:val="2CC3A304942B43A290D43C4EEADD6001"/>
    <w:rsid w:val="00F5428D"/>
  </w:style>
  <w:style w:type="paragraph" w:customStyle="1" w:styleId="40D1159D61CF414B9D47E0B7E84D1FB6">
    <w:name w:val="40D1159D61CF414B9D47E0B7E84D1FB6"/>
    <w:rsid w:val="00F5428D"/>
  </w:style>
  <w:style w:type="paragraph" w:customStyle="1" w:styleId="65AEF6AFBBF04311BB91CC467E728A50">
    <w:name w:val="65AEF6AFBBF04311BB91CC467E728A50"/>
    <w:rsid w:val="00F5428D"/>
  </w:style>
  <w:style w:type="paragraph" w:customStyle="1" w:styleId="5696B593217A47F794FBE7DCB65925A8">
    <w:name w:val="5696B593217A47F794FBE7DCB65925A8"/>
    <w:rsid w:val="00276E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E1A45F-28F4-438B-82C8-B124D1A06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8</TotalTime>
  <Pages>8</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8</cp:revision>
  <dcterms:created xsi:type="dcterms:W3CDTF">2018-01-02T21:19:00Z</dcterms:created>
  <dcterms:modified xsi:type="dcterms:W3CDTF">2018-01-22T18:01:00Z</dcterms:modified>
</cp:coreProperties>
</file>