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559534" w14:textId="41FE84EF" w:rsidR="00DA69C0" w:rsidRDefault="00313888">
      <w:pPr>
        <w:pStyle w:val="Heading1"/>
      </w:pPr>
      <w:r>
        <w:t>Brainstorming</w:t>
      </w:r>
      <w:r w:rsidR="007B2E02">
        <w:t xml:space="preserve"> Notes:</w:t>
      </w:r>
    </w:p>
    <w:p w14:paraId="1149EC19" w14:textId="18DC6A6F" w:rsidR="008C2AA8" w:rsidRDefault="007B2E02" w:rsidP="00F94AE0">
      <w:pPr>
        <w:pStyle w:val="Heading2"/>
        <w:shd w:val="clear" w:color="auto" w:fill="F05152"/>
        <w:tabs>
          <w:tab w:val="center" w:pos="4680"/>
          <w:tab w:val="left" w:pos="6521"/>
        </w:tabs>
        <w:jc w:val="left"/>
      </w:pPr>
      <w:r>
        <w:tab/>
      </w:r>
      <w:r w:rsidR="00313888">
        <w:t>Brainstorming</w:t>
      </w:r>
      <w:r w:rsidR="005655F6">
        <w:t xml:space="preserve">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14:paraId="4DF8067E" w14:textId="77777777" w:rsidTr="00CE1070">
        <w:trPr>
          <w:trHeight w:val="432"/>
        </w:trPr>
        <w:tc>
          <w:tcPr>
            <w:tcW w:w="1800" w:type="dxa"/>
            <w:tcBorders>
              <w:top w:val="nil"/>
              <w:bottom w:val="nil"/>
            </w:tcBorders>
            <w:tcMar>
              <w:left w:w="0" w:type="dxa"/>
              <w:right w:w="0" w:type="dxa"/>
            </w:tcMar>
            <w:vAlign w:val="bottom"/>
          </w:tcPr>
          <w:p w14:paraId="5BF32677" w14:textId="77777777" w:rsidR="005655F6" w:rsidRPr="005655F6" w:rsidRDefault="005655F6" w:rsidP="00CE1070">
            <w:pPr>
              <w:rPr>
                <w:sz w:val="4"/>
              </w:rPr>
            </w:pPr>
          </w:p>
          <w:p w14:paraId="1A178397" w14:textId="111ADA90" w:rsidR="00E8285D" w:rsidRDefault="00313888" w:rsidP="00CE1070">
            <w:r>
              <w:t>Topic</w:t>
            </w:r>
            <w:r w:rsidR="00E8285D">
              <w:t xml:space="preserve"> of </w:t>
            </w:r>
            <w:r>
              <w:t>Brainstorm</w:t>
            </w:r>
            <w:r w:rsidR="00E8285D">
              <w:t>:</w:t>
            </w:r>
          </w:p>
        </w:tc>
        <w:tc>
          <w:tcPr>
            <w:tcW w:w="7560" w:type="dxa"/>
            <w:tcMar>
              <w:left w:w="0" w:type="dxa"/>
              <w:right w:w="0" w:type="dxa"/>
            </w:tcMar>
            <w:vAlign w:val="bottom"/>
          </w:tcPr>
          <w:p w14:paraId="132001F6" w14:textId="77777777" w:rsidR="00E8285D" w:rsidRDefault="00E8285D" w:rsidP="00CE1070"/>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701"/>
        <w:gridCol w:w="1440"/>
        <w:gridCol w:w="3420"/>
      </w:tblGrid>
      <w:tr w:rsidR="00313888" w14:paraId="47547E37" w14:textId="77777777" w:rsidTr="00313888">
        <w:trPr>
          <w:trHeight w:val="432"/>
        </w:trPr>
        <w:tc>
          <w:tcPr>
            <w:tcW w:w="1799" w:type="dxa"/>
            <w:vAlign w:val="bottom"/>
          </w:tcPr>
          <w:p w14:paraId="74242C83" w14:textId="76ACD7B4" w:rsidR="00313888" w:rsidRDefault="00313888" w:rsidP="00313888">
            <w:r>
              <w:t>Date:</w:t>
            </w:r>
          </w:p>
        </w:tc>
        <w:tc>
          <w:tcPr>
            <w:tcW w:w="2701" w:type="dxa"/>
            <w:tcBorders>
              <w:bottom w:val="single" w:sz="4" w:space="0" w:color="000000" w:themeColor="text1"/>
            </w:tcBorders>
            <w:vAlign w:val="bottom"/>
          </w:tcPr>
          <w:p w14:paraId="2ACCA224" w14:textId="77777777" w:rsidR="00313888" w:rsidRDefault="00313888" w:rsidP="00313888"/>
        </w:tc>
        <w:tc>
          <w:tcPr>
            <w:tcW w:w="1440" w:type="dxa"/>
            <w:vAlign w:val="bottom"/>
          </w:tcPr>
          <w:p w14:paraId="0774FEFF" w14:textId="19343B36" w:rsidR="00313888" w:rsidRDefault="00EE7770" w:rsidP="00313888">
            <w:pPr>
              <w:jc w:val="right"/>
            </w:pPr>
            <w:sdt>
              <w:sdtPr>
                <w:alias w:val="Interviewer phone number:"/>
                <w:tag w:val="Interviewer phone number:"/>
                <w:id w:val="-1357495250"/>
                <w:placeholder>
                  <w:docPart w:val="7CE3D3936A6F49888B0D02701E080561"/>
                </w:placeholder>
                <w15:appearance w15:val="hidden"/>
              </w:sdtPr>
              <w:sdtEndPr/>
              <w:sdtContent>
                <w:r w:rsidR="00313888">
                  <w:t>Location</w:t>
                </w:r>
              </w:sdtContent>
            </w:sdt>
            <w:r w:rsidR="00313888">
              <w:t>:</w:t>
            </w:r>
          </w:p>
        </w:tc>
        <w:tc>
          <w:tcPr>
            <w:tcW w:w="3420" w:type="dxa"/>
            <w:tcBorders>
              <w:bottom w:val="single" w:sz="4" w:space="0" w:color="000000" w:themeColor="text1"/>
            </w:tcBorders>
            <w:vAlign w:val="bottom"/>
          </w:tcPr>
          <w:p w14:paraId="2E672DCB" w14:textId="15248E07" w:rsidR="00313888" w:rsidRDefault="00313888" w:rsidP="00313888"/>
        </w:tc>
      </w:tr>
      <w:tr w:rsidR="00313888" w14:paraId="3E8C064A" w14:textId="77777777" w:rsidTr="00313888">
        <w:trPr>
          <w:trHeight w:val="432"/>
        </w:trPr>
        <w:tc>
          <w:tcPr>
            <w:tcW w:w="1799" w:type="dxa"/>
            <w:vAlign w:val="bottom"/>
          </w:tcPr>
          <w:p w14:paraId="0F7AEA09" w14:textId="7ABFD68F" w:rsidR="00313888" w:rsidRDefault="00313888" w:rsidP="00CE1070">
            <w:r>
              <w:t>Facilitator:</w:t>
            </w:r>
          </w:p>
        </w:tc>
        <w:tc>
          <w:tcPr>
            <w:tcW w:w="2701" w:type="dxa"/>
            <w:tcBorders>
              <w:bottom w:val="single" w:sz="4" w:space="0" w:color="000000" w:themeColor="text1"/>
            </w:tcBorders>
            <w:vAlign w:val="bottom"/>
          </w:tcPr>
          <w:p w14:paraId="79711DE1" w14:textId="77777777" w:rsidR="00313888" w:rsidRDefault="00313888" w:rsidP="00CE1070"/>
        </w:tc>
        <w:tc>
          <w:tcPr>
            <w:tcW w:w="1440" w:type="dxa"/>
            <w:vAlign w:val="bottom"/>
          </w:tcPr>
          <w:p w14:paraId="03942CF0" w14:textId="12E5539C" w:rsidR="00313888" w:rsidRDefault="00EE7770" w:rsidP="00CE1070">
            <w:pPr>
              <w:jc w:val="right"/>
            </w:pPr>
            <w:sdt>
              <w:sdtPr>
                <w:alias w:val="Interviewer phone number:"/>
                <w:tag w:val="Interviewer phone number:"/>
                <w:id w:val="-503060382"/>
                <w:placeholder>
                  <w:docPart w:val="A32990EAC8F740508C80EA61DF41E754"/>
                </w:placeholder>
                <w15:appearance w15:val="hidden"/>
              </w:sdtPr>
              <w:sdtEndPr/>
              <w:sdtContent>
                <w:r w:rsidR="00991768">
                  <w:t>Scribe</w:t>
                </w:r>
              </w:sdtContent>
            </w:sdt>
            <w:r w:rsidR="00313888">
              <w:t>:</w:t>
            </w:r>
          </w:p>
        </w:tc>
        <w:tc>
          <w:tcPr>
            <w:tcW w:w="3420" w:type="dxa"/>
            <w:tcBorders>
              <w:bottom w:val="single" w:sz="4" w:space="0" w:color="000000" w:themeColor="text1"/>
            </w:tcBorders>
            <w:vAlign w:val="bottom"/>
          </w:tcPr>
          <w:p w14:paraId="668CB1C0" w14:textId="1A747811" w:rsidR="00313888" w:rsidRDefault="00313888" w:rsidP="00E8285D">
            <w:r>
              <w:t xml:space="preserve"> </w:t>
            </w:r>
          </w:p>
        </w:tc>
      </w:tr>
    </w:tbl>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991768" w14:paraId="0D882253" w14:textId="77777777" w:rsidTr="009D0069">
        <w:trPr>
          <w:trHeight w:val="432"/>
        </w:trPr>
        <w:tc>
          <w:tcPr>
            <w:tcW w:w="1800" w:type="dxa"/>
            <w:tcBorders>
              <w:top w:val="nil"/>
              <w:bottom w:val="nil"/>
            </w:tcBorders>
            <w:tcMar>
              <w:left w:w="0" w:type="dxa"/>
              <w:right w:w="0" w:type="dxa"/>
            </w:tcMar>
            <w:vAlign w:val="bottom"/>
          </w:tcPr>
          <w:p w14:paraId="5EAC409A" w14:textId="2467F252" w:rsidR="00991768" w:rsidRDefault="00991768" w:rsidP="009D0069">
            <w:r>
              <w:t>Other Participants:</w:t>
            </w:r>
          </w:p>
        </w:tc>
        <w:tc>
          <w:tcPr>
            <w:tcW w:w="7560" w:type="dxa"/>
            <w:tcMar>
              <w:left w:w="0" w:type="dxa"/>
              <w:right w:w="0" w:type="dxa"/>
            </w:tcMar>
            <w:vAlign w:val="bottom"/>
          </w:tcPr>
          <w:p w14:paraId="1137320F" w14:textId="77777777" w:rsidR="00991768" w:rsidRDefault="00991768" w:rsidP="009D0069"/>
        </w:tc>
      </w:tr>
    </w:tbl>
    <w:p w14:paraId="393A2F9F" w14:textId="42C7FE31" w:rsidR="00911E87" w:rsidRDefault="00911E87">
      <w:pPr>
        <w:rPr>
          <w:sz w:val="12"/>
        </w:rPr>
      </w:pPr>
    </w:p>
    <w:p w14:paraId="0D6F85CE" w14:textId="77777777" w:rsidR="00991768" w:rsidRPr="00991768" w:rsidRDefault="00991768">
      <w:pPr>
        <w:rPr>
          <w:sz w:val="12"/>
        </w:rPr>
      </w:pPr>
    </w:p>
    <w:p w14:paraId="0841B36B" w14:textId="6AD596A1" w:rsidR="008C2AA8" w:rsidRDefault="00313888" w:rsidP="00F94AE0">
      <w:pPr>
        <w:pStyle w:val="Heading2"/>
        <w:shd w:val="clear" w:color="auto" w:fill="F05152"/>
      </w:pPr>
      <w:r>
        <w:t>Brainstorming</w:t>
      </w:r>
      <w:r w:rsidR="005655F6">
        <w:t xml:space="preserve"> </w:t>
      </w:r>
      <w:r w:rsidR="00991768">
        <w:t>Idea List</w:t>
      </w:r>
    </w:p>
    <w:tbl>
      <w:tblPr>
        <w:tblStyle w:val="PlainTable1"/>
        <w:tblW w:w="0" w:type="auto"/>
        <w:tblLook w:val="04A0" w:firstRow="1" w:lastRow="0" w:firstColumn="1" w:lastColumn="0" w:noHBand="0" w:noVBand="1"/>
      </w:tblPr>
      <w:tblGrid>
        <w:gridCol w:w="9350"/>
      </w:tblGrid>
      <w:tr w:rsidR="00991768" w14:paraId="2717B6E0" w14:textId="77777777" w:rsidTr="009917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525F1D" w14:textId="77777777" w:rsidR="00991768" w:rsidRPr="00672742" w:rsidRDefault="00991768" w:rsidP="009660D7">
            <w:pPr>
              <w:rPr>
                <w:b w:val="0"/>
                <w:sz w:val="24"/>
              </w:rPr>
            </w:pPr>
            <w:bookmarkStart w:id="0" w:name="_GoBack"/>
            <w:bookmarkEnd w:id="0"/>
          </w:p>
        </w:tc>
      </w:tr>
      <w:tr w:rsidR="00991768" w14:paraId="587A1B10"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CF72F6" w14:textId="77777777" w:rsidR="00991768" w:rsidRPr="00672742" w:rsidRDefault="00991768" w:rsidP="009660D7">
            <w:pPr>
              <w:rPr>
                <w:b w:val="0"/>
                <w:sz w:val="24"/>
              </w:rPr>
            </w:pPr>
          </w:p>
        </w:tc>
      </w:tr>
      <w:tr w:rsidR="00991768" w14:paraId="7539D573"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5F6D0A87" w14:textId="77777777" w:rsidR="00991768" w:rsidRPr="00672742" w:rsidRDefault="00991768" w:rsidP="009660D7">
            <w:pPr>
              <w:rPr>
                <w:b w:val="0"/>
                <w:sz w:val="24"/>
              </w:rPr>
            </w:pPr>
          </w:p>
        </w:tc>
      </w:tr>
      <w:tr w:rsidR="00991768" w14:paraId="1900C1DD"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BE9902" w14:textId="77777777" w:rsidR="00991768" w:rsidRPr="00672742" w:rsidRDefault="00991768" w:rsidP="009660D7">
            <w:pPr>
              <w:rPr>
                <w:b w:val="0"/>
                <w:sz w:val="24"/>
              </w:rPr>
            </w:pPr>
          </w:p>
        </w:tc>
      </w:tr>
      <w:tr w:rsidR="00991768" w14:paraId="772B9D89"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4D19F07C" w14:textId="77777777" w:rsidR="00991768" w:rsidRPr="00672742" w:rsidRDefault="00991768" w:rsidP="009660D7">
            <w:pPr>
              <w:rPr>
                <w:b w:val="0"/>
                <w:sz w:val="24"/>
              </w:rPr>
            </w:pPr>
          </w:p>
        </w:tc>
      </w:tr>
      <w:tr w:rsidR="00991768" w14:paraId="54CB7212"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F477E77" w14:textId="77777777" w:rsidR="00991768" w:rsidRPr="00672742" w:rsidRDefault="00991768" w:rsidP="009660D7">
            <w:pPr>
              <w:rPr>
                <w:b w:val="0"/>
                <w:sz w:val="24"/>
              </w:rPr>
            </w:pPr>
          </w:p>
        </w:tc>
      </w:tr>
      <w:tr w:rsidR="00991768" w14:paraId="166F3662"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1BE40A63" w14:textId="77777777" w:rsidR="00991768" w:rsidRPr="00672742" w:rsidRDefault="00991768" w:rsidP="009660D7">
            <w:pPr>
              <w:rPr>
                <w:b w:val="0"/>
                <w:sz w:val="24"/>
              </w:rPr>
            </w:pPr>
          </w:p>
        </w:tc>
      </w:tr>
      <w:tr w:rsidR="00991768" w14:paraId="08A779A3"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3860CD7" w14:textId="77777777" w:rsidR="00991768" w:rsidRPr="00672742" w:rsidRDefault="00991768" w:rsidP="009660D7">
            <w:pPr>
              <w:rPr>
                <w:b w:val="0"/>
                <w:sz w:val="24"/>
              </w:rPr>
            </w:pPr>
          </w:p>
        </w:tc>
      </w:tr>
      <w:tr w:rsidR="00991768" w:rsidRPr="00991768" w14:paraId="3C9328CB"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4A3A6074" w14:textId="77777777" w:rsidR="00991768" w:rsidRPr="00672742" w:rsidRDefault="00991768" w:rsidP="009D0069">
            <w:pPr>
              <w:rPr>
                <w:b w:val="0"/>
                <w:sz w:val="24"/>
              </w:rPr>
            </w:pPr>
          </w:p>
        </w:tc>
      </w:tr>
      <w:tr w:rsidR="00991768" w:rsidRPr="00991768" w14:paraId="714B8F40"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90C7BD" w14:textId="77777777" w:rsidR="00991768" w:rsidRPr="00672742" w:rsidRDefault="00991768" w:rsidP="009D0069">
            <w:pPr>
              <w:rPr>
                <w:b w:val="0"/>
                <w:sz w:val="24"/>
              </w:rPr>
            </w:pPr>
          </w:p>
        </w:tc>
      </w:tr>
      <w:tr w:rsidR="00991768" w:rsidRPr="00991768" w14:paraId="36FFFFCA"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7AC3722C" w14:textId="77777777" w:rsidR="00991768" w:rsidRPr="00672742" w:rsidRDefault="00991768" w:rsidP="009D0069">
            <w:pPr>
              <w:rPr>
                <w:b w:val="0"/>
                <w:sz w:val="24"/>
              </w:rPr>
            </w:pPr>
          </w:p>
        </w:tc>
      </w:tr>
      <w:tr w:rsidR="00991768" w:rsidRPr="00991768" w14:paraId="4F7957EE"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604C153" w14:textId="77777777" w:rsidR="00991768" w:rsidRPr="00672742" w:rsidRDefault="00991768" w:rsidP="009D0069">
            <w:pPr>
              <w:rPr>
                <w:b w:val="0"/>
                <w:sz w:val="24"/>
              </w:rPr>
            </w:pPr>
          </w:p>
        </w:tc>
      </w:tr>
      <w:tr w:rsidR="00991768" w:rsidRPr="00991768" w14:paraId="1568CC48"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7D2F29F0" w14:textId="77777777" w:rsidR="00991768" w:rsidRPr="00672742" w:rsidRDefault="00991768" w:rsidP="009D0069">
            <w:pPr>
              <w:rPr>
                <w:b w:val="0"/>
                <w:sz w:val="24"/>
              </w:rPr>
            </w:pPr>
          </w:p>
        </w:tc>
      </w:tr>
      <w:tr w:rsidR="00991768" w:rsidRPr="00991768" w14:paraId="55587CE5"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71B5CD" w14:textId="77777777" w:rsidR="00991768" w:rsidRPr="00672742" w:rsidRDefault="00991768" w:rsidP="009D0069">
            <w:pPr>
              <w:rPr>
                <w:b w:val="0"/>
                <w:sz w:val="24"/>
              </w:rPr>
            </w:pPr>
          </w:p>
        </w:tc>
      </w:tr>
      <w:tr w:rsidR="00991768" w:rsidRPr="00991768" w14:paraId="590D57BF"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3EBC4E1C" w14:textId="77777777" w:rsidR="00991768" w:rsidRPr="00672742" w:rsidRDefault="00991768" w:rsidP="009D0069">
            <w:pPr>
              <w:rPr>
                <w:b w:val="0"/>
                <w:sz w:val="24"/>
              </w:rPr>
            </w:pPr>
          </w:p>
        </w:tc>
      </w:tr>
      <w:tr w:rsidR="00991768" w:rsidRPr="00991768" w14:paraId="4E410D35"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EC107A" w14:textId="77777777" w:rsidR="00991768" w:rsidRPr="00672742" w:rsidRDefault="00991768" w:rsidP="009D0069">
            <w:pPr>
              <w:rPr>
                <w:b w:val="0"/>
                <w:sz w:val="24"/>
              </w:rPr>
            </w:pPr>
          </w:p>
        </w:tc>
      </w:tr>
      <w:tr w:rsidR="00991768" w:rsidRPr="00991768" w14:paraId="347D4698"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30A491E2" w14:textId="77777777" w:rsidR="00991768" w:rsidRPr="00672742" w:rsidRDefault="00991768" w:rsidP="009D0069">
            <w:pPr>
              <w:rPr>
                <w:b w:val="0"/>
                <w:sz w:val="24"/>
              </w:rPr>
            </w:pPr>
          </w:p>
        </w:tc>
      </w:tr>
      <w:tr w:rsidR="00991768" w:rsidRPr="00991768" w14:paraId="2F383561"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50A179A" w14:textId="77777777" w:rsidR="00991768" w:rsidRPr="00672742" w:rsidRDefault="00991768" w:rsidP="009D0069">
            <w:pPr>
              <w:rPr>
                <w:b w:val="0"/>
                <w:sz w:val="24"/>
              </w:rPr>
            </w:pPr>
          </w:p>
        </w:tc>
      </w:tr>
      <w:tr w:rsidR="00991768" w:rsidRPr="00991768" w14:paraId="207BF603"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1A649A30" w14:textId="77777777" w:rsidR="00991768" w:rsidRPr="00672742" w:rsidRDefault="00991768" w:rsidP="009D0069">
            <w:pPr>
              <w:rPr>
                <w:b w:val="0"/>
                <w:sz w:val="24"/>
              </w:rPr>
            </w:pPr>
          </w:p>
        </w:tc>
      </w:tr>
      <w:tr w:rsidR="00991768" w:rsidRPr="00991768" w14:paraId="7376B539"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E998B02" w14:textId="77777777" w:rsidR="00991768" w:rsidRPr="00672742" w:rsidRDefault="00991768" w:rsidP="009D0069">
            <w:pPr>
              <w:rPr>
                <w:b w:val="0"/>
                <w:sz w:val="24"/>
              </w:rPr>
            </w:pPr>
          </w:p>
        </w:tc>
      </w:tr>
      <w:tr w:rsidR="00991768" w:rsidRPr="00991768" w14:paraId="79E40BF1"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2C134252" w14:textId="77777777" w:rsidR="00991768" w:rsidRPr="00672742" w:rsidRDefault="00991768" w:rsidP="009D0069">
            <w:pPr>
              <w:rPr>
                <w:b w:val="0"/>
                <w:sz w:val="24"/>
              </w:rPr>
            </w:pPr>
          </w:p>
        </w:tc>
      </w:tr>
      <w:tr w:rsidR="00991768" w:rsidRPr="00991768" w14:paraId="0B050F3E"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CAB19AE" w14:textId="77777777" w:rsidR="00991768" w:rsidRPr="00672742" w:rsidRDefault="00991768" w:rsidP="009D0069">
            <w:pPr>
              <w:rPr>
                <w:b w:val="0"/>
                <w:sz w:val="24"/>
              </w:rPr>
            </w:pPr>
          </w:p>
        </w:tc>
      </w:tr>
      <w:tr w:rsidR="00991768" w:rsidRPr="00991768" w14:paraId="48628ED6"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5C2667A2" w14:textId="77777777" w:rsidR="00991768" w:rsidRPr="00672742" w:rsidRDefault="00991768" w:rsidP="009D0069">
            <w:pPr>
              <w:rPr>
                <w:b w:val="0"/>
                <w:sz w:val="24"/>
              </w:rPr>
            </w:pPr>
          </w:p>
        </w:tc>
      </w:tr>
      <w:tr w:rsidR="00991768" w:rsidRPr="00991768" w14:paraId="31F24741"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0E918B" w14:textId="77777777" w:rsidR="00991768" w:rsidRPr="00672742" w:rsidRDefault="00991768" w:rsidP="009D0069">
            <w:pPr>
              <w:rPr>
                <w:b w:val="0"/>
                <w:sz w:val="24"/>
              </w:rPr>
            </w:pPr>
          </w:p>
        </w:tc>
      </w:tr>
      <w:tr w:rsidR="00991768" w:rsidRPr="00991768" w14:paraId="5BFFE6B3"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36A46693" w14:textId="77777777" w:rsidR="00991768" w:rsidRPr="00672742" w:rsidRDefault="00991768" w:rsidP="009D0069">
            <w:pPr>
              <w:rPr>
                <w:b w:val="0"/>
                <w:sz w:val="24"/>
              </w:rPr>
            </w:pPr>
          </w:p>
        </w:tc>
      </w:tr>
      <w:tr w:rsidR="00991768" w:rsidRPr="00991768" w14:paraId="1F4F0305"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3423DF1" w14:textId="77777777" w:rsidR="00991768" w:rsidRPr="00672742" w:rsidRDefault="00991768" w:rsidP="009D0069">
            <w:pPr>
              <w:rPr>
                <w:b w:val="0"/>
                <w:sz w:val="24"/>
              </w:rPr>
            </w:pPr>
          </w:p>
        </w:tc>
      </w:tr>
      <w:tr w:rsidR="00991768" w:rsidRPr="00991768" w14:paraId="18A8C141"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3533A0B3" w14:textId="77777777" w:rsidR="00991768" w:rsidRPr="00672742" w:rsidRDefault="00991768" w:rsidP="009D0069">
            <w:pPr>
              <w:rPr>
                <w:b w:val="0"/>
                <w:sz w:val="24"/>
              </w:rPr>
            </w:pPr>
          </w:p>
        </w:tc>
      </w:tr>
      <w:tr w:rsidR="00991768" w:rsidRPr="00991768" w14:paraId="3C9D3020"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0AA65E" w14:textId="77777777" w:rsidR="00991768" w:rsidRPr="00672742" w:rsidRDefault="00991768" w:rsidP="009D0069">
            <w:pPr>
              <w:rPr>
                <w:b w:val="0"/>
                <w:sz w:val="24"/>
              </w:rPr>
            </w:pPr>
          </w:p>
        </w:tc>
      </w:tr>
      <w:tr w:rsidR="00991768" w:rsidRPr="00991768" w14:paraId="03EE7BC0" w14:textId="77777777" w:rsidTr="00991768">
        <w:tc>
          <w:tcPr>
            <w:cnfStyle w:val="001000000000" w:firstRow="0" w:lastRow="0" w:firstColumn="1" w:lastColumn="0" w:oddVBand="0" w:evenVBand="0" w:oddHBand="0" w:evenHBand="0" w:firstRowFirstColumn="0" w:firstRowLastColumn="0" w:lastRowFirstColumn="0" w:lastRowLastColumn="0"/>
            <w:tcW w:w="9350" w:type="dxa"/>
          </w:tcPr>
          <w:p w14:paraId="754C1C81" w14:textId="77777777" w:rsidR="00991768" w:rsidRPr="00672742" w:rsidRDefault="00991768" w:rsidP="009D0069">
            <w:pPr>
              <w:rPr>
                <w:b w:val="0"/>
                <w:sz w:val="24"/>
              </w:rPr>
            </w:pPr>
          </w:p>
        </w:tc>
      </w:tr>
      <w:tr w:rsidR="00991768" w:rsidRPr="00991768" w14:paraId="0C8911FD" w14:textId="77777777" w:rsidTr="009917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0E2407" w14:textId="77777777" w:rsidR="00991768" w:rsidRPr="00672742" w:rsidRDefault="00991768" w:rsidP="009D0069">
            <w:pPr>
              <w:rPr>
                <w:b w:val="0"/>
                <w:sz w:val="24"/>
              </w:rPr>
            </w:pPr>
          </w:p>
        </w:tc>
      </w:tr>
    </w:tbl>
    <w:p w14:paraId="5B8CBC61" w14:textId="77777777" w:rsidR="005655F6" w:rsidRDefault="005655F6" w:rsidP="009660D7"/>
    <w:sectPr w:rsidR="005655F6"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716107" w14:textId="77777777" w:rsidR="00EE7770" w:rsidRDefault="00EE7770">
      <w:pPr>
        <w:spacing w:line="240" w:lineRule="auto"/>
      </w:pPr>
      <w:r>
        <w:separator/>
      </w:r>
    </w:p>
  </w:endnote>
  <w:endnote w:type="continuationSeparator" w:id="0">
    <w:p w14:paraId="67FA65CC" w14:textId="77777777" w:rsidR="00EE7770" w:rsidRDefault="00EE77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683" w14:textId="77777777" w:rsidR="00911E87" w:rsidRPr="007B2E02" w:rsidRDefault="00911E87" w:rsidP="00911E87">
    <w:pPr>
      <w:pStyle w:val="Footer"/>
      <w:jc w:val="right"/>
      <w:rPr>
        <w:sz w:val="18"/>
      </w:rPr>
    </w:pPr>
    <w:r>
      <w:rPr>
        <w:sz w:val="18"/>
      </w:rPr>
      <w:t xml:space="preserve">Template 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E5638" w14:textId="77777777"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48118" w14:textId="77777777" w:rsidR="00EE7770" w:rsidRDefault="00EE7770">
      <w:pPr>
        <w:spacing w:line="240" w:lineRule="auto"/>
      </w:pPr>
      <w:r>
        <w:separator/>
      </w:r>
    </w:p>
  </w:footnote>
  <w:footnote w:type="continuationSeparator" w:id="0">
    <w:p w14:paraId="500E5E72" w14:textId="77777777" w:rsidR="00EE7770" w:rsidRDefault="00EE77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14:paraId="27904712" w14:textId="77777777" w:rsidR="00F94F21" w:rsidRDefault="00CE5660">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9264" behindDoc="0" locked="0" layoutInCell="1" allowOverlap="1" wp14:anchorId="1E916A62" wp14:editId="4BAAFACE">
              <wp:simplePos x="0" y="0"/>
              <wp:positionH relativeFrom="margin">
                <wp:posOffset>5648325</wp:posOffset>
              </wp:positionH>
              <wp:positionV relativeFrom="paragraph">
                <wp:posOffset>-190500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CE5660">
          <w:rPr>
            <w:b/>
            <w:bCs/>
            <w:noProof/>
          </w:rPr>
          <w:t>1</w:t>
        </w:r>
        <w:r w:rsidR="00F94F21">
          <w:rPr>
            <w:b/>
            <w:bCs/>
            <w:noProof/>
          </w:rPr>
          <w:fldChar w:fldCharType="end"/>
        </w:r>
        <w:r w:rsidR="00F94F21">
          <w:rPr>
            <w:b/>
            <w:bCs/>
          </w:rPr>
          <w:t xml:space="preserve"> | </w:t>
        </w:r>
        <w:r w:rsidR="00F94F21">
          <w:rPr>
            <w:color w:val="7F7F7F" w:themeColor="background1" w:themeShade="7F"/>
            <w:spacing w:val="60"/>
          </w:rPr>
          <w:t>Page</w:t>
        </w:r>
      </w:p>
    </w:sdtContent>
  </w:sdt>
  <w:p w14:paraId="65034F82" w14:textId="77777777"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2B66E0"/>
    <w:rsid w:val="00313888"/>
    <w:rsid w:val="0032740D"/>
    <w:rsid w:val="00341345"/>
    <w:rsid w:val="00371007"/>
    <w:rsid w:val="003B18D2"/>
    <w:rsid w:val="003D6E03"/>
    <w:rsid w:val="00413455"/>
    <w:rsid w:val="00414262"/>
    <w:rsid w:val="00450843"/>
    <w:rsid w:val="00456F2F"/>
    <w:rsid w:val="00462834"/>
    <w:rsid w:val="004668FB"/>
    <w:rsid w:val="004B694B"/>
    <w:rsid w:val="004C1B31"/>
    <w:rsid w:val="004C77CC"/>
    <w:rsid w:val="004D1A60"/>
    <w:rsid w:val="00521108"/>
    <w:rsid w:val="00524AB0"/>
    <w:rsid w:val="00545B04"/>
    <w:rsid w:val="005655F6"/>
    <w:rsid w:val="005B70B0"/>
    <w:rsid w:val="005F2375"/>
    <w:rsid w:val="00627A11"/>
    <w:rsid w:val="00657D64"/>
    <w:rsid w:val="00672742"/>
    <w:rsid w:val="006C3AF3"/>
    <w:rsid w:val="006E16C7"/>
    <w:rsid w:val="006F4EC4"/>
    <w:rsid w:val="007125A1"/>
    <w:rsid w:val="007740D5"/>
    <w:rsid w:val="00782E91"/>
    <w:rsid w:val="007B2E02"/>
    <w:rsid w:val="007E427E"/>
    <w:rsid w:val="00806380"/>
    <w:rsid w:val="0087103E"/>
    <w:rsid w:val="00872C4B"/>
    <w:rsid w:val="008B6365"/>
    <w:rsid w:val="008C2AA8"/>
    <w:rsid w:val="008D5C81"/>
    <w:rsid w:val="00911E87"/>
    <w:rsid w:val="0091625F"/>
    <w:rsid w:val="009243F5"/>
    <w:rsid w:val="0094412A"/>
    <w:rsid w:val="00952642"/>
    <w:rsid w:val="009660D7"/>
    <w:rsid w:val="009707FC"/>
    <w:rsid w:val="00984167"/>
    <w:rsid w:val="00991768"/>
    <w:rsid w:val="009C252F"/>
    <w:rsid w:val="009D3068"/>
    <w:rsid w:val="009D4CFD"/>
    <w:rsid w:val="00A234DA"/>
    <w:rsid w:val="00A2403B"/>
    <w:rsid w:val="00A27C98"/>
    <w:rsid w:val="00A53870"/>
    <w:rsid w:val="00A800B5"/>
    <w:rsid w:val="00AA162A"/>
    <w:rsid w:val="00AC5FC7"/>
    <w:rsid w:val="00B011EB"/>
    <w:rsid w:val="00B54D51"/>
    <w:rsid w:val="00B72E57"/>
    <w:rsid w:val="00B7652B"/>
    <w:rsid w:val="00BA050B"/>
    <w:rsid w:val="00BB1004"/>
    <w:rsid w:val="00BD4CF2"/>
    <w:rsid w:val="00C16CDD"/>
    <w:rsid w:val="00C16DF0"/>
    <w:rsid w:val="00C476F3"/>
    <w:rsid w:val="00C55A3F"/>
    <w:rsid w:val="00C65A12"/>
    <w:rsid w:val="00C70C7B"/>
    <w:rsid w:val="00C760E3"/>
    <w:rsid w:val="00C86C34"/>
    <w:rsid w:val="00CB3003"/>
    <w:rsid w:val="00CE5660"/>
    <w:rsid w:val="00D1208D"/>
    <w:rsid w:val="00D36B26"/>
    <w:rsid w:val="00DA11B8"/>
    <w:rsid w:val="00DA3015"/>
    <w:rsid w:val="00DA4347"/>
    <w:rsid w:val="00DA5619"/>
    <w:rsid w:val="00DA69C0"/>
    <w:rsid w:val="00DE3579"/>
    <w:rsid w:val="00E14738"/>
    <w:rsid w:val="00E8285D"/>
    <w:rsid w:val="00EA4909"/>
    <w:rsid w:val="00EB1A52"/>
    <w:rsid w:val="00EE72EC"/>
    <w:rsid w:val="00EE7770"/>
    <w:rsid w:val="00F050C9"/>
    <w:rsid w:val="00F25F7F"/>
    <w:rsid w:val="00F47D69"/>
    <w:rsid w:val="00F94AE0"/>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D221DF"/>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CE3D3936A6F49888B0D02701E080561"/>
        <w:category>
          <w:name w:val="General"/>
          <w:gallery w:val="placeholder"/>
        </w:category>
        <w:types>
          <w:type w:val="bbPlcHdr"/>
        </w:types>
        <w:behaviors>
          <w:behavior w:val="content"/>
        </w:behaviors>
        <w:guid w:val="{2AECE3D0-FCAC-485A-AD3E-BD2695EFDE2C}"/>
      </w:docPartPr>
      <w:docPartBody>
        <w:p w:rsidR="00C17456" w:rsidRDefault="00C05CDC" w:rsidP="00C05CDC">
          <w:pPr>
            <w:pStyle w:val="7CE3D3936A6F49888B0D02701E080561"/>
          </w:pPr>
          <w:r w:rsidRPr="00135F16">
            <w:t>Interviewer Phone Number</w:t>
          </w:r>
        </w:p>
      </w:docPartBody>
    </w:docPart>
    <w:docPart>
      <w:docPartPr>
        <w:name w:val="A32990EAC8F740508C80EA61DF41E754"/>
        <w:category>
          <w:name w:val="General"/>
          <w:gallery w:val="placeholder"/>
        </w:category>
        <w:types>
          <w:type w:val="bbPlcHdr"/>
        </w:types>
        <w:behaviors>
          <w:behavior w:val="content"/>
        </w:behaviors>
        <w:guid w:val="{651D5192-5C7A-467E-B560-3C81B503AB88}"/>
      </w:docPartPr>
      <w:docPartBody>
        <w:p w:rsidR="00C17456" w:rsidRDefault="00C05CDC" w:rsidP="00C05CDC">
          <w:pPr>
            <w:pStyle w:val="A32990EAC8F740508C80EA61DF41E754"/>
          </w:pPr>
          <w:r w:rsidRPr="00135F16">
            <w:t>Interviewer Phone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C5EB3"/>
    <w:rsid w:val="001E46C6"/>
    <w:rsid w:val="00204796"/>
    <w:rsid w:val="00466FE4"/>
    <w:rsid w:val="007326D7"/>
    <w:rsid w:val="008E6B4C"/>
    <w:rsid w:val="009B1CF5"/>
    <w:rsid w:val="00C05CDC"/>
    <w:rsid w:val="00C17456"/>
    <w:rsid w:val="00C9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7CE3D3936A6F49888B0D02701E080561">
    <w:name w:val="7CE3D3936A6F49888B0D02701E080561"/>
    <w:rsid w:val="00C05CDC"/>
  </w:style>
  <w:style w:type="paragraph" w:customStyle="1" w:styleId="74AF47C247A44FFD8F2CDF3113052C1B">
    <w:name w:val="74AF47C247A44FFD8F2CDF3113052C1B"/>
    <w:rsid w:val="00C05CDC"/>
  </w:style>
  <w:style w:type="paragraph" w:customStyle="1" w:styleId="8A0DFA30E87248B19B888F3EC9CB5CEA">
    <w:name w:val="8A0DFA30E87248B19B888F3EC9CB5CEA"/>
    <w:rsid w:val="00C05CDC"/>
  </w:style>
  <w:style w:type="paragraph" w:customStyle="1" w:styleId="E5DF7D4C239144909074FB8346E69E39">
    <w:name w:val="E5DF7D4C239144909074FB8346E69E39"/>
    <w:rsid w:val="00C05CDC"/>
  </w:style>
  <w:style w:type="paragraph" w:customStyle="1" w:styleId="C4E7E9D97B9349E2A9B63F29AAD76142">
    <w:name w:val="C4E7E9D97B9349E2A9B63F29AAD76142"/>
    <w:rsid w:val="00C05CDC"/>
  </w:style>
  <w:style w:type="paragraph" w:customStyle="1" w:styleId="A32990EAC8F740508C80EA61DF41E754">
    <w:name w:val="A32990EAC8F740508C80EA61DF41E754"/>
    <w:rsid w:val="00C05CDC"/>
  </w:style>
  <w:style w:type="paragraph" w:customStyle="1" w:styleId="4A68B579736549CCBF61EBDF1B85F99B">
    <w:name w:val="4A68B579736549CCBF61EBDF1B85F99B"/>
    <w:rsid w:val="00C05C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86BE96-BCC1-459E-9002-226D5F66A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0</TotalTime>
  <Pages>1</Pages>
  <Words>33</Words>
  <Characters>193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3</cp:revision>
  <dcterms:created xsi:type="dcterms:W3CDTF">2018-04-10T18:03:00Z</dcterms:created>
  <dcterms:modified xsi:type="dcterms:W3CDTF">2018-04-24T15:35:00Z</dcterms:modified>
</cp:coreProperties>
</file>